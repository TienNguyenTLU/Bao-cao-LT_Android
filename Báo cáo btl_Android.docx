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D3747" w14:textId="77777777" w:rsidR="0095684C" w:rsidRPr="0095684C" w:rsidRDefault="0095684C" w:rsidP="00F32B77">
      <w:pPr>
        <w:spacing w:after="0" w:line="360" w:lineRule="auto"/>
        <w:jc w:val="center"/>
        <w:rPr>
          <w:rFonts w:ascii="Times New Roman" w:hAnsi="Times New Roman" w:cs="Times New Roman"/>
          <w:color w:val="auto"/>
          <w:sz w:val="26"/>
          <w:szCs w:val="26"/>
          <w:shd w:val="clear" w:color="auto" w:fill="FFFFFF"/>
        </w:rPr>
      </w:pPr>
      <w:r w:rsidRPr="0095684C">
        <w:rPr>
          <w:rFonts w:ascii="Times New Roman" w:hAnsi="Times New Roman" w:cs="Times New Roman"/>
          <w:color w:val="auto"/>
          <w:sz w:val="26"/>
          <w:szCs w:val="26"/>
          <w:shd w:val="clear" w:color="auto" w:fill="FFFFFF"/>
        </w:rPr>
        <w:t>TRƯỜNG ĐẠI HỌC THỦY LỢI</w:t>
      </w:r>
    </w:p>
    <w:p w14:paraId="5B8E63F3" w14:textId="77777777" w:rsidR="0095684C" w:rsidRPr="0095684C" w:rsidRDefault="0095684C" w:rsidP="00F32B77">
      <w:pPr>
        <w:spacing w:after="0" w:line="360" w:lineRule="auto"/>
        <w:jc w:val="center"/>
        <w:rPr>
          <w:rFonts w:ascii="Times New Roman" w:hAnsi="Times New Roman" w:cs="Times New Roman"/>
          <w:b/>
          <w:color w:val="auto"/>
          <w:sz w:val="26"/>
          <w:szCs w:val="26"/>
          <w:shd w:val="clear" w:color="auto" w:fill="FFFFFF"/>
        </w:rPr>
      </w:pPr>
      <w:r w:rsidRPr="0095684C">
        <w:rPr>
          <w:rFonts w:ascii="Times New Roman" w:hAnsi="Times New Roman" w:cs="Times New Roman"/>
          <w:b/>
          <w:color w:val="auto"/>
          <w:sz w:val="26"/>
          <w:szCs w:val="26"/>
          <w:shd w:val="clear" w:color="auto" w:fill="FFFFFF"/>
        </w:rPr>
        <w:t>KHOA CÔNG NGHỆ THÔNG TIN</w:t>
      </w:r>
    </w:p>
    <w:p w14:paraId="009D5439" w14:textId="77777777" w:rsidR="0095684C" w:rsidRPr="0095684C" w:rsidRDefault="0095684C" w:rsidP="00F32B77">
      <w:pPr>
        <w:spacing w:line="360" w:lineRule="auto"/>
        <w:ind w:left="2160" w:firstLine="720"/>
        <w:jc w:val="both"/>
        <w:rPr>
          <w:rFonts w:ascii="Times New Roman" w:hAnsi="Times New Roman" w:cs="Times New Roman"/>
          <w:b/>
          <w:color w:val="auto"/>
          <w:sz w:val="26"/>
          <w:szCs w:val="26"/>
          <w:shd w:val="clear" w:color="auto" w:fill="FFFFFF"/>
        </w:rPr>
      </w:pPr>
    </w:p>
    <w:p w14:paraId="2EB4B43F" w14:textId="77777777" w:rsidR="0095684C" w:rsidRPr="0095684C" w:rsidRDefault="0095684C" w:rsidP="00F32B77">
      <w:pPr>
        <w:spacing w:line="360" w:lineRule="auto"/>
        <w:jc w:val="center"/>
        <w:rPr>
          <w:rFonts w:ascii="Times New Roman" w:hAnsi="Times New Roman" w:cs="Times New Roman"/>
          <w:b/>
          <w:color w:val="auto"/>
          <w:sz w:val="26"/>
          <w:szCs w:val="26"/>
          <w:shd w:val="clear" w:color="auto" w:fill="FFFFFF"/>
        </w:rPr>
      </w:pPr>
      <w:r w:rsidRPr="0095684C">
        <w:rPr>
          <w:rFonts w:ascii="Times New Roman" w:hAnsi="Times New Roman" w:cs="Times New Roman"/>
          <w:noProof/>
          <w:color w:val="auto"/>
          <w:sz w:val="26"/>
          <w:szCs w:val="26"/>
          <w:lang w:val="en-GB" w:eastAsia="en-GB"/>
        </w:rPr>
        <w:drawing>
          <wp:inline distT="0" distB="0" distL="0" distR="0" wp14:anchorId="3DC67949" wp14:editId="0227B805">
            <wp:extent cx="1753235" cy="1182934"/>
            <wp:effectExtent l="0" t="0" r="0" b="0"/>
            <wp:docPr id="1349121648" name="Picture 134912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6573AECD" w14:textId="77777777" w:rsidR="0095684C" w:rsidRPr="0095684C" w:rsidRDefault="0095684C" w:rsidP="00F32B77">
      <w:pPr>
        <w:spacing w:line="360" w:lineRule="auto"/>
        <w:jc w:val="both"/>
        <w:rPr>
          <w:rFonts w:ascii="Times New Roman" w:hAnsi="Times New Roman" w:cs="Times New Roman"/>
          <w:b/>
          <w:color w:val="auto"/>
          <w:sz w:val="26"/>
          <w:szCs w:val="26"/>
          <w:shd w:val="clear" w:color="auto" w:fill="FFFFFF"/>
        </w:rPr>
      </w:pPr>
    </w:p>
    <w:p w14:paraId="2205D29E" w14:textId="77777777" w:rsidR="0095684C" w:rsidRPr="0095684C" w:rsidRDefault="0095684C" w:rsidP="00F32B77">
      <w:pPr>
        <w:spacing w:after="0" w:line="360" w:lineRule="auto"/>
        <w:jc w:val="center"/>
        <w:rPr>
          <w:rFonts w:ascii="Times New Roman" w:hAnsi="Times New Roman" w:cs="Times New Roman"/>
          <w:b/>
          <w:color w:val="auto"/>
          <w:sz w:val="26"/>
          <w:szCs w:val="26"/>
          <w:shd w:val="clear" w:color="auto" w:fill="FFFFFF"/>
        </w:rPr>
      </w:pPr>
      <w:r w:rsidRPr="0095684C">
        <w:rPr>
          <w:rFonts w:ascii="Times New Roman" w:hAnsi="Times New Roman" w:cs="Times New Roman"/>
          <w:b/>
          <w:color w:val="auto"/>
          <w:sz w:val="26"/>
          <w:szCs w:val="26"/>
          <w:shd w:val="clear" w:color="auto" w:fill="FFFFFF"/>
        </w:rPr>
        <w:t>BÁO CÁO BÀI TẬP LỚN MÔN HỌC</w:t>
      </w:r>
    </w:p>
    <w:p w14:paraId="546DB4FD" w14:textId="2B69521B" w:rsidR="0095684C" w:rsidRPr="0095684C" w:rsidRDefault="0095684C" w:rsidP="00F32B77">
      <w:pPr>
        <w:spacing w:after="0" w:line="360" w:lineRule="auto"/>
        <w:jc w:val="center"/>
        <w:rPr>
          <w:rFonts w:ascii="Times New Roman" w:hAnsi="Times New Roman" w:cs="Times New Roman"/>
          <w:b/>
          <w:color w:val="auto"/>
          <w:sz w:val="26"/>
          <w:szCs w:val="26"/>
          <w:shd w:val="clear" w:color="auto" w:fill="FFFFFF"/>
          <w:lang w:val="vi-VN"/>
        </w:rPr>
      </w:pPr>
      <w:r w:rsidRPr="0095684C">
        <w:rPr>
          <w:rFonts w:ascii="Times New Roman" w:hAnsi="Times New Roman" w:cs="Times New Roman"/>
          <w:b/>
          <w:color w:val="auto"/>
          <w:sz w:val="26"/>
          <w:szCs w:val="26"/>
          <w:shd w:val="clear" w:color="auto" w:fill="FFFFFF"/>
        </w:rPr>
        <w:t>Lập</w:t>
      </w:r>
      <w:r w:rsidRPr="0095684C">
        <w:rPr>
          <w:rFonts w:ascii="Times New Roman" w:hAnsi="Times New Roman" w:cs="Times New Roman"/>
          <w:b/>
          <w:color w:val="auto"/>
          <w:sz w:val="26"/>
          <w:szCs w:val="26"/>
          <w:shd w:val="clear" w:color="auto" w:fill="FFFFFF"/>
          <w:lang w:val="vi-VN"/>
        </w:rPr>
        <w:t xml:space="preserve"> trình ứng dụng di động</w:t>
      </w:r>
    </w:p>
    <w:p w14:paraId="0FC53397" w14:textId="77777777" w:rsidR="0095684C" w:rsidRPr="0095684C" w:rsidRDefault="0095684C" w:rsidP="00F32B77">
      <w:pPr>
        <w:spacing w:line="360" w:lineRule="auto"/>
        <w:jc w:val="both"/>
        <w:rPr>
          <w:rFonts w:ascii="Times New Roman" w:hAnsi="Times New Roman" w:cs="Times New Roman"/>
          <w:b/>
          <w:color w:val="auto"/>
          <w:sz w:val="26"/>
          <w:szCs w:val="26"/>
          <w:shd w:val="clear" w:color="auto" w:fill="FFFFFF"/>
        </w:rPr>
      </w:pPr>
    </w:p>
    <w:p w14:paraId="1B58EDFE" w14:textId="77777777" w:rsidR="0095684C" w:rsidRPr="0095684C" w:rsidRDefault="0095684C" w:rsidP="00F32B77">
      <w:pPr>
        <w:spacing w:line="360" w:lineRule="auto"/>
        <w:jc w:val="center"/>
        <w:rPr>
          <w:rFonts w:ascii="Times New Roman" w:hAnsi="Times New Roman" w:cs="Times New Roman"/>
          <w:b/>
          <w:i/>
          <w:color w:val="auto"/>
          <w:sz w:val="26"/>
          <w:szCs w:val="26"/>
          <w:shd w:val="clear" w:color="auto" w:fill="FFFFFF"/>
        </w:rPr>
      </w:pPr>
      <w:r w:rsidRPr="0095684C">
        <w:rPr>
          <w:rFonts w:ascii="Times New Roman" w:hAnsi="Times New Roman" w:cs="Times New Roman"/>
          <w:b/>
          <w:i/>
          <w:color w:val="auto"/>
          <w:sz w:val="26"/>
          <w:szCs w:val="26"/>
          <w:shd w:val="clear" w:color="auto" w:fill="FFFFFF"/>
        </w:rPr>
        <w:t>Đề tài:</w:t>
      </w:r>
    </w:p>
    <w:p w14:paraId="3DAEDD59" w14:textId="7B934350" w:rsidR="0095684C" w:rsidRPr="003C0395" w:rsidRDefault="0095684C" w:rsidP="00F32B77">
      <w:pPr>
        <w:spacing w:line="360" w:lineRule="auto"/>
        <w:ind w:left="90"/>
        <w:jc w:val="center"/>
        <w:rPr>
          <w:rFonts w:ascii="Times New Roman" w:hAnsi="Times New Roman" w:cs="Times New Roman"/>
          <w:b/>
          <w:color w:val="auto"/>
          <w:sz w:val="32"/>
          <w:szCs w:val="32"/>
          <w:shd w:val="clear" w:color="auto" w:fill="FFFFFF"/>
          <w:lang w:val="vi-VN"/>
        </w:rPr>
      </w:pPr>
      <w:r>
        <w:rPr>
          <w:rFonts w:ascii="Times New Roman" w:hAnsi="Times New Roman" w:cs="Times New Roman"/>
          <w:b/>
          <w:color w:val="auto"/>
          <w:sz w:val="32"/>
          <w:szCs w:val="32"/>
          <w:shd w:val="clear" w:color="auto" w:fill="FFFFFF"/>
        </w:rPr>
        <w:t>Ứng</w:t>
      </w:r>
      <w:r>
        <w:rPr>
          <w:rFonts w:ascii="Times New Roman" w:hAnsi="Times New Roman" w:cs="Times New Roman"/>
          <w:b/>
          <w:color w:val="auto"/>
          <w:sz w:val="32"/>
          <w:szCs w:val="32"/>
          <w:shd w:val="clear" w:color="auto" w:fill="FFFFFF"/>
          <w:lang w:val="vi-VN"/>
        </w:rPr>
        <w:t xml:space="preserve"> </w:t>
      </w:r>
      <w:r w:rsidRPr="0095684C">
        <w:rPr>
          <w:rFonts w:ascii="Times New Roman" w:hAnsi="Times New Roman" w:cs="Times New Roman"/>
          <w:b/>
          <w:color w:val="auto"/>
          <w:sz w:val="32"/>
          <w:szCs w:val="32"/>
          <w:shd w:val="clear" w:color="auto" w:fill="FFFFFF"/>
        </w:rPr>
        <w:t>dụng tạo và làm bài kiểm tra trắc nghệm</w:t>
      </w:r>
      <w:r w:rsidR="003C0395">
        <w:rPr>
          <w:rFonts w:ascii="Times New Roman" w:hAnsi="Times New Roman" w:cs="Times New Roman"/>
          <w:b/>
          <w:color w:val="auto"/>
          <w:sz w:val="32"/>
          <w:szCs w:val="32"/>
          <w:shd w:val="clear" w:color="auto" w:fill="FFFFFF"/>
          <w:lang w:val="vi-VN"/>
        </w:rPr>
        <w:t xml:space="preserve"> 3T</w:t>
      </w:r>
    </w:p>
    <w:p w14:paraId="786E8262" w14:textId="77777777" w:rsidR="0095684C" w:rsidRPr="0095684C" w:rsidRDefault="0095684C" w:rsidP="00F32B77">
      <w:pPr>
        <w:spacing w:line="360" w:lineRule="auto"/>
        <w:ind w:left="1440" w:firstLine="720"/>
        <w:jc w:val="both"/>
        <w:rPr>
          <w:rFonts w:ascii="Times New Roman" w:hAnsi="Times New Roman" w:cs="Times New Roman"/>
          <w:b/>
          <w:color w:val="auto"/>
          <w:sz w:val="26"/>
          <w:szCs w:val="26"/>
          <w:shd w:val="clear" w:color="auto" w:fill="FFFFFF"/>
        </w:rPr>
      </w:pPr>
    </w:p>
    <w:p w14:paraId="428CEEC0" w14:textId="77777777" w:rsidR="0095684C" w:rsidRPr="0095684C" w:rsidRDefault="0095684C" w:rsidP="00F32B77">
      <w:pPr>
        <w:spacing w:line="360" w:lineRule="auto"/>
        <w:jc w:val="both"/>
        <w:rPr>
          <w:rFonts w:ascii="Times New Roman" w:hAnsi="Times New Roman" w:cs="Times New Roman"/>
          <w:b/>
          <w:color w:val="auto"/>
          <w:sz w:val="26"/>
          <w:szCs w:val="26"/>
          <w:shd w:val="clear" w:color="auto" w:fill="FFFFFF"/>
        </w:rPr>
      </w:pPr>
      <w:r w:rsidRPr="0095684C">
        <w:rPr>
          <w:rFonts w:ascii="Times New Roman" w:hAnsi="Times New Roman" w:cs="Times New Roman"/>
          <w:b/>
          <w:color w:val="auto"/>
          <w:sz w:val="26"/>
          <w:szCs w:val="26"/>
          <w:shd w:val="clear" w:color="auto" w:fill="FFFFFF"/>
        </w:rPr>
        <w:t xml:space="preserve">Nhóm sinh viên thực hiện: </w:t>
      </w:r>
      <w:r w:rsidRPr="0095684C">
        <w:rPr>
          <w:rFonts w:ascii="Times New Roman" w:hAnsi="Times New Roman" w:cs="Times New Roman"/>
          <w:color w:val="auto"/>
          <w:sz w:val="26"/>
          <w:szCs w:val="26"/>
          <w:shd w:val="clear" w:color="auto" w:fill="FFFFFF"/>
        </w:rPr>
        <w:t>Nhóm</w:t>
      </w:r>
      <w:r w:rsidRPr="0095684C">
        <w:rPr>
          <w:rFonts w:ascii="Times New Roman" w:hAnsi="Times New Roman" w:cs="Times New Roman"/>
          <w:b/>
          <w:color w:val="auto"/>
          <w:sz w:val="26"/>
          <w:szCs w:val="26"/>
          <w:shd w:val="clear" w:color="auto" w:fill="FFFFFF"/>
        </w:rPr>
        <w:t xml:space="preserve"> 16</w:t>
      </w:r>
    </w:p>
    <w:p w14:paraId="33B00D0C" w14:textId="77777777" w:rsidR="0095684C" w:rsidRPr="0095684C" w:rsidRDefault="0095684C" w:rsidP="00F32B77">
      <w:pPr>
        <w:spacing w:line="360" w:lineRule="auto"/>
        <w:jc w:val="both"/>
        <w:rPr>
          <w:rFonts w:ascii="Times New Roman" w:hAnsi="Times New Roman" w:cs="Times New Roman"/>
          <w:color w:val="auto"/>
          <w:sz w:val="26"/>
          <w:szCs w:val="26"/>
          <w:shd w:val="clear" w:color="auto" w:fill="FFFFFF"/>
        </w:rPr>
      </w:pPr>
      <w:r w:rsidRPr="0095684C">
        <w:rPr>
          <w:rFonts w:ascii="Times New Roman" w:hAnsi="Times New Roman" w:cs="Times New Roman"/>
          <w:b/>
          <w:color w:val="auto"/>
          <w:sz w:val="26"/>
          <w:szCs w:val="26"/>
          <w:shd w:val="clear" w:color="auto" w:fill="FFFFFF"/>
        </w:rPr>
        <w:t xml:space="preserve">Thành viên nhóm: </w:t>
      </w:r>
      <w:r w:rsidRPr="0095684C">
        <w:rPr>
          <w:rFonts w:ascii="Times New Roman" w:hAnsi="Times New Roman" w:cs="Times New Roman"/>
          <w:b/>
          <w:color w:val="auto"/>
          <w:sz w:val="26"/>
          <w:szCs w:val="26"/>
          <w:shd w:val="clear" w:color="auto" w:fill="FFFFFF"/>
        </w:rPr>
        <w:tab/>
      </w:r>
      <w:r w:rsidRPr="0095684C">
        <w:rPr>
          <w:rFonts w:ascii="Times New Roman" w:hAnsi="Times New Roman" w:cs="Times New Roman"/>
          <w:b/>
          <w:color w:val="auto"/>
          <w:sz w:val="26"/>
          <w:szCs w:val="26"/>
          <w:shd w:val="clear" w:color="auto" w:fill="FFFFFF"/>
        </w:rPr>
        <w:tab/>
      </w:r>
      <w:r w:rsidRPr="0095684C">
        <w:rPr>
          <w:rFonts w:ascii="Times New Roman" w:hAnsi="Times New Roman" w:cs="Times New Roman"/>
          <w:color w:val="auto"/>
          <w:sz w:val="26"/>
          <w:szCs w:val="26"/>
          <w:shd w:val="clear" w:color="auto" w:fill="FFFFFF"/>
        </w:rPr>
        <w:t>Nguyễn Minh Tiến</w:t>
      </w:r>
    </w:p>
    <w:p w14:paraId="08AF5D93" w14:textId="77777777" w:rsidR="0095684C" w:rsidRPr="0095684C" w:rsidRDefault="0095684C" w:rsidP="00F32B77">
      <w:pPr>
        <w:spacing w:line="360" w:lineRule="auto"/>
        <w:jc w:val="both"/>
        <w:rPr>
          <w:rFonts w:ascii="Times New Roman" w:hAnsi="Times New Roman" w:cs="Times New Roman"/>
          <w:color w:val="auto"/>
          <w:sz w:val="26"/>
          <w:szCs w:val="26"/>
          <w:shd w:val="clear" w:color="auto" w:fill="FFFFFF"/>
        </w:rPr>
      </w:pPr>
      <w:r w:rsidRPr="0095684C">
        <w:rPr>
          <w:rFonts w:ascii="Times New Roman" w:hAnsi="Times New Roman" w:cs="Times New Roman"/>
          <w:color w:val="auto"/>
          <w:sz w:val="26"/>
          <w:szCs w:val="26"/>
          <w:shd w:val="clear" w:color="auto" w:fill="FFFFFF"/>
        </w:rPr>
        <w:tab/>
      </w:r>
      <w:r w:rsidRPr="0095684C">
        <w:rPr>
          <w:rFonts w:ascii="Times New Roman" w:hAnsi="Times New Roman" w:cs="Times New Roman"/>
          <w:color w:val="auto"/>
          <w:sz w:val="26"/>
          <w:szCs w:val="26"/>
          <w:shd w:val="clear" w:color="auto" w:fill="FFFFFF"/>
        </w:rPr>
        <w:tab/>
      </w:r>
      <w:r w:rsidRPr="0095684C">
        <w:rPr>
          <w:rFonts w:ascii="Times New Roman" w:hAnsi="Times New Roman" w:cs="Times New Roman"/>
          <w:color w:val="auto"/>
          <w:sz w:val="26"/>
          <w:szCs w:val="26"/>
          <w:shd w:val="clear" w:color="auto" w:fill="FFFFFF"/>
        </w:rPr>
        <w:tab/>
      </w:r>
      <w:r w:rsidRPr="0095684C">
        <w:rPr>
          <w:rFonts w:ascii="Times New Roman" w:hAnsi="Times New Roman" w:cs="Times New Roman"/>
          <w:color w:val="auto"/>
          <w:sz w:val="26"/>
          <w:szCs w:val="26"/>
          <w:shd w:val="clear" w:color="auto" w:fill="FFFFFF"/>
        </w:rPr>
        <w:tab/>
        <w:t>Nguyễn Tiến Trọng</w:t>
      </w:r>
    </w:p>
    <w:p w14:paraId="5E53D3E5" w14:textId="0CCF52FD" w:rsidR="0095684C" w:rsidRPr="0095684C" w:rsidRDefault="0095684C" w:rsidP="00F32B77">
      <w:pPr>
        <w:spacing w:line="360" w:lineRule="auto"/>
        <w:ind w:left="2160" w:firstLine="720"/>
        <w:jc w:val="both"/>
        <w:rPr>
          <w:rFonts w:ascii="Times New Roman" w:hAnsi="Times New Roman" w:cs="Times New Roman"/>
          <w:color w:val="auto"/>
          <w:sz w:val="26"/>
          <w:szCs w:val="26"/>
          <w:shd w:val="clear" w:color="auto" w:fill="FFFFFF"/>
        </w:rPr>
      </w:pPr>
      <w:r w:rsidRPr="0095684C">
        <w:rPr>
          <w:rFonts w:ascii="Times New Roman" w:hAnsi="Times New Roman" w:cs="Times New Roman"/>
          <w:color w:val="auto"/>
          <w:sz w:val="26"/>
          <w:szCs w:val="26"/>
          <w:shd w:val="clear" w:color="auto" w:fill="FFFFFF"/>
        </w:rPr>
        <w:t>Đỗ Văn Thiệu</w:t>
      </w:r>
    </w:p>
    <w:p w14:paraId="7682FBBA" w14:textId="364B0452" w:rsidR="0095684C" w:rsidRPr="003A2711" w:rsidRDefault="0095684C" w:rsidP="003A2711">
      <w:pPr>
        <w:spacing w:line="360" w:lineRule="auto"/>
        <w:jc w:val="both"/>
        <w:rPr>
          <w:rFonts w:ascii="Times New Roman" w:hAnsi="Times New Roman" w:cs="Times New Roman"/>
          <w:color w:val="auto"/>
          <w:sz w:val="26"/>
          <w:szCs w:val="26"/>
          <w:shd w:val="clear" w:color="auto" w:fill="FFFFFF"/>
          <w:lang w:val="vi-VN"/>
        </w:rPr>
      </w:pPr>
      <w:r w:rsidRPr="0095684C">
        <w:rPr>
          <w:rFonts w:ascii="Times New Roman" w:hAnsi="Times New Roman" w:cs="Times New Roman"/>
          <w:b/>
          <w:color w:val="auto"/>
          <w:sz w:val="26"/>
          <w:szCs w:val="26"/>
          <w:shd w:val="clear" w:color="auto" w:fill="FFFFFF"/>
        </w:rPr>
        <w:t xml:space="preserve">Giảng viên phụ trách môn học: </w:t>
      </w:r>
      <w:r>
        <w:rPr>
          <w:rFonts w:ascii="Times New Roman" w:hAnsi="Times New Roman" w:cs="Times New Roman"/>
          <w:bCs/>
          <w:color w:val="auto"/>
          <w:sz w:val="26"/>
          <w:szCs w:val="26"/>
          <w:shd w:val="clear" w:color="auto" w:fill="FFFFFF"/>
        </w:rPr>
        <w:t>Kiều</w:t>
      </w:r>
      <w:r>
        <w:rPr>
          <w:rFonts w:ascii="Times New Roman" w:hAnsi="Times New Roman" w:cs="Times New Roman"/>
          <w:bCs/>
          <w:color w:val="auto"/>
          <w:sz w:val="26"/>
          <w:szCs w:val="26"/>
          <w:shd w:val="clear" w:color="auto" w:fill="FFFFFF"/>
          <w:lang w:val="vi-VN"/>
        </w:rPr>
        <w:t xml:space="preserve"> Tuấn Dũng</w:t>
      </w:r>
      <w:r w:rsidRPr="0095684C">
        <w:rPr>
          <w:rFonts w:ascii="Times New Roman" w:hAnsi="Times New Roman" w:cs="Times New Roman"/>
          <w:color w:val="auto"/>
          <w:sz w:val="26"/>
          <w:szCs w:val="26"/>
          <w:shd w:val="clear" w:color="auto" w:fill="FFFFFF"/>
        </w:rPr>
        <w:tab/>
      </w:r>
    </w:p>
    <w:p w14:paraId="5BCEAE79" w14:textId="293F2534" w:rsidR="0095684C" w:rsidRPr="00F32B77" w:rsidRDefault="0095684C" w:rsidP="0024332B">
      <w:pPr>
        <w:spacing w:after="0" w:line="360" w:lineRule="auto"/>
        <w:ind w:left="-720"/>
        <w:rPr>
          <w:rFonts w:ascii="Times  New Roman" w:hAnsi="Times  New Roman" w:hint="eastAsia"/>
          <w:b/>
          <w:bCs/>
          <w:color w:val="auto"/>
          <w:sz w:val="26"/>
          <w:szCs w:val="26"/>
          <w:lang w:val="vi-VN"/>
        </w:rPr>
      </w:pPr>
      <w:r w:rsidRPr="00F32B77">
        <w:rPr>
          <w:rFonts w:ascii="Times  New Roman" w:hAnsi="Times  New Roman"/>
          <w:b/>
          <w:bCs/>
          <w:color w:val="auto"/>
          <w:sz w:val="26"/>
          <w:szCs w:val="26"/>
        </w:rPr>
        <w:lastRenderedPageBreak/>
        <w:t>I</w:t>
      </w:r>
      <w:r w:rsidRPr="00F32B77">
        <w:rPr>
          <w:rFonts w:ascii="Times  New Roman" w:hAnsi="Times  New Roman"/>
          <w:b/>
          <w:bCs/>
          <w:color w:val="auto"/>
          <w:sz w:val="26"/>
          <w:szCs w:val="26"/>
          <w:lang w:val="vi-VN"/>
        </w:rPr>
        <w:t>.Tổng quan</w:t>
      </w:r>
    </w:p>
    <w:p w14:paraId="33FE03D2" w14:textId="131D5E6B" w:rsidR="0095684C" w:rsidRPr="00F32B77" w:rsidRDefault="0095684C" w:rsidP="0024332B">
      <w:pPr>
        <w:spacing w:after="0" w:line="360" w:lineRule="auto"/>
        <w:ind w:left="-720"/>
        <w:rPr>
          <w:rFonts w:ascii="Times  New Roman" w:hAnsi="Times  New Roman" w:hint="eastAsia"/>
          <w:color w:val="auto"/>
          <w:sz w:val="26"/>
          <w:szCs w:val="26"/>
        </w:rPr>
      </w:pPr>
      <w:r w:rsidRPr="00F32B77">
        <w:rPr>
          <w:rFonts w:ascii="Times  New Roman" w:hAnsi="Times  New Roman"/>
          <w:color w:val="auto"/>
          <w:sz w:val="26"/>
          <w:szCs w:val="26"/>
        </w:rPr>
        <w:t>Hệ thống tạo và kiểm tra trắc nghiệm là một nền tảng hỗ trợ giáo viên và học viên trong việc thiết kế, tổ chức và đánh giá các bài kiểm tra trực tuyến. Hệ thống cung cấp các công cụ để tạo bộ đề với nhiều dạng câu hỏi khác nhau, từ trắc nghiệm đơn giản đến câu hỏi có nhiều lựa chọn đúng.</w:t>
      </w:r>
    </w:p>
    <w:p w14:paraId="32E54EE8" w14:textId="0E3FDB78" w:rsidR="0095684C" w:rsidRPr="00F32B77" w:rsidRDefault="0095684C" w:rsidP="0024332B">
      <w:pPr>
        <w:spacing w:after="0" w:line="360" w:lineRule="auto"/>
        <w:ind w:left="-720"/>
        <w:rPr>
          <w:rFonts w:ascii="Times  New Roman" w:hAnsi="Times  New Roman" w:hint="eastAsia"/>
          <w:color w:val="auto"/>
          <w:sz w:val="26"/>
          <w:szCs w:val="26"/>
          <w:lang w:val="vi-VN"/>
        </w:rPr>
      </w:pPr>
      <w:r w:rsidRPr="00F32B77">
        <w:rPr>
          <w:rFonts w:ascii="Times  New Roman" w:hAnsi="Times  New Roman"/>
          <w:color w:val="auto"/>
          <w:sz w:val="26"/>
          <w:szCs w:val="26"/>
        </w:rPr>
        <w:t>Đối với giáo viên, hệ thống cho phép quản lý ngân hàng câu hỏi, tạo đề thi tự động hoặc thủ công, thiết lập thời gian làm bài, và chấm điểm tự động.</w:t>
      </w:r>
    </w:p>
    <w:p w14:paraId="2210D5ED" w14:textId="77777777" w:rsidR="0095684C" w:rsidRPr="00F32B77" w:rsidRDefault="0095684C" w:rsidP="0024332B">
      <w:pPr>
        <w:spacing w:after="0" w:line="360" w:lineRule="auto"/>
        <w:ind w:left="-720"/>
        <w:rPr>
          <w:rFonts w:ascii="Times  New Roman" w:hAnsi="Times  New Roman" w:hint="eastAsia"/>
          <w:color w:val="auto"/>
          <w:sz w:val="26"/>
          <w:szCs w:val="26"/>
          <w:lang w:val="vi-VN"/>
        </w:rPr>
      </w:pPr>
      <w:r w:rsidRPr="00F32B77">
        <w:rPr>
          <w:rFonts w:ascii="Times  New Roman" w:hAnsi="Times  New Roman"/>
          <w:color w:val="auto"/>
          <w:sz w:val="26"/>
          <w:szCs w:val="26"/>
        </w:rPr>
        <w:t>Với học viên, hệ thống mang đến trải nghiệm thi trực tuyến tiện lợi, dễ sử dụng, giúp làm bài kiểm tra mọi lúc, mọi nơi. Sau khi hoàn thành bài thi, học viên có thể xem điểm số, đáp án đúng và nhận phản hồi chi tiết từ hệ thống.</w:t>
      </w:r>
    </w:p>
    <w:p w14:paraId="1E98915F" w14:textId="3F42CA8A" w:rsidR="008B4565" w:rsidRPr="00462DA7" w:rsidRDefault="008B4565" w:rsidP="0024332B">
      <w:pPr>
        <w:spacing w:after="0" w:line="360" w:lineRule="auto"/>
        <w:ind w:left="-720"/>
        <w:rPr>
          <w:rFonts w:ascii="Times  New Roman" w:hAnsi="Times  New Roman" w:hint="eastAsia"/>
          <w:b/>
          <w:bCs/>
          <w:color w:val="auto"/>
          <w:sz w:val="26"/>
          <w:szCs w:val="26"/>
          <w:lang w:val="vi-VN"/>
        </w:rPr>
      </w:pPr>
      <w:r w:rsidRPr="00462DA7">
        <w:rPr>
          <w:rFonts w:ascii="Times  New Roman" w:hAnsi="Times  New Roman"/>
          <w:b/>
          <w:bCs/>
          <w:color w:val="auto"/>
          <w:sz w:val="26"/>
          <w:szCs w:val="26"/>
          <w:lang w:val="vi-VN"/>
        </w:rPr>
        <w:t>II. Phạm vi</w:t>
      </w:r>
    </w:p>
    <w:p w14:paraId="5370ACDB" w14:textId="77777777" w:rsidR="008B4565" w:rsidRPr="00F32B77" w:rsidRDefault="008B4565" w:rsidP="0024332B">
      <w:pPr>
        <w:spacing w:after="0" w:line="360" w:lineRule="auto"/>
        <w:ind w:left="-720"/>
        <w:rPr>
          <w:rFonts w:ascii="Times  New Roman" w:hAnsi="Times  New Roman" w:hint="eastAsia"/>
          <w:b/>
          <w:bCs/>
          <w:color w:val="auto"/>
          <w:sz w:val="26"/>
          <w:szCs w:val="26"/>
        </w:rPr>
      </w:pPr>
      <w:r w:rsidRPr="00F32B77">
        <w:rPr>
          <w:rFonts w:ascii="Times  New Roman" w:hAnsi="Times  New Roman"/>
          <w:b/>
          <w:bCs/>
          <w:color w:val="auto"/>
          <w:sz w:val="26"/>
          <w:szCs w:val="26"/>
        </w:rPr>
        <w:t>Phạm vi dự án</w:t>
      </w:r>
    </w:p>
    <w:p w14:paraId="24A434A9" w14:textId="77777777" w:rsidR="008B4565" w:rsidRPr="00F32B77" w:rsidRDefault="008B4565" w:rsidP="0024332B">
      <w:pPr>
        <w:spacing w:after="0" w:line="360" w:lineRule="auto"/>
        <w:ind w:left="-720"/>
        <w:rPr>
          <w:rFonts w:ascii="Times  New Roman" w:hAnsi="Times  New Roman" w:hint="eastAsia"/>
          <w:color w:val="auto"/>
          <w:sz w:val="26"/>
          <w:szCs w:val="26"/>
        </w:rPr>
      </w:pPr>
      <w:r w:rsidRPr="00F32B77">
        <w:rPr>
          <w:rFonts w:ascii="Times  New Roman" w:hAnsi="Times  New Roman"/>
          <w:color w:val="auto"/>
          <w:sz w:val="26"/>
          <w:szCs w:val="26"/>
        </w:rPr>
        <w:t>Hệ thống tạo và kiểm tra trắc nghiệm sẽ được phát triển nhằm đáp ứng nhu cầu tổ chức thi trực tuyến hiệu quả, hỗ trợ cả giáo viên và học viên. Dự án bao gồm các chức năng chính như tạo đề thi, làm bài kiểm tra, chấm điểm tự động và phân tích kết quả. Phạm vi của dự án được xác định như sau:</w:t>
      </w:r>
    </w:p>
    <w:p w14:paraId="4A850ED6" w14:textId="77777777" w:rsidR="008B4565" w:rsidRPr="00F32B77" w:rsidRDefault="008B4565" w:rsidP="0024332B">
      <w:pPr>
        <w:spacing w:after="0" w:line="360" w:lineRule="auto"/>
        <w:ind w:left="-720"/>
        <w:rPr>
          <w:rFonts w:ascii="Times  New Roman" w:hAnsi="Times  New Roman" w:hint="eastAsia"/>
          <w:b/>
          <w:bCs/>
          <w:color w:val="auto"/>
          <w:sz w:val="26"/>
          <w:szCs w:val="26"/>
        </w:rPr>
      </w:pPr>
      <w:r w:rsidRPr="00F32B77">
        <w:rPr>
          <w:rFonts w:ascii="Times  New Roman" w:hAnsi="Times  New Roman"/>
          <w:b/>
          <w:bCs/>
          <w:color w:val="auto"/>
          <w:sz w:val="26"/>
          <w:szCs w:val="26"/>
        </w:rPr>
        <w:t>1. Đối tượng sử dụng</w:t>
      </w:r>
    </w:p>
    <w:p w14:paraId="6D97009B" w14:textId="0E787038" w:rsidR="008B4565" w:rsidRPr="00F32B77" w:rsidRDefault="008B4565" w:rsidP="0024332B">
      <w:pPr>
        <w:pStyle w:val="ListParagraph"/>
        <w:numPr>
          <w:ilvl w:val="0"/>
          <w:numId w:val="18"/>
        </w:numPr>
        <w:spacing w:after="0" w:line="360" w:lineRule="auto"/>
        <w:rPr>
          <w:rFonts w:ascii="Times  New Roman" w:hAnsi="Times  New Roman" w:hint="eastAsia"/>
          <w:color w:val="auto"/>
          <w:sz w:val="26"/>
          <w:szCs w:val="26"/>
        </w:rPr>
      </w:pPr>
      <w:r w:rsidRPr="00F32B77">
        <w:rPr>
          <w:rFonts w:ascii="Times  New Roman" w:hAnsi="Times  New Roman"/>
          <w:b/>
          <w:bCs/>
          <w:color w:val="auto"/>
          <w:sz w:val="26"/>
          <w:szCs w:val="26"/>
        </w:rPr>
        <w:t>Giáo viên/Quản trị viên</w:t>
      </w:r>
      <w:r w:rsidRPr="00F32B77">
        <w:rPr>
          <w:rFonts w:ascii="Times  New Roman" w:hAnsi="Times  New Roman"/>
          <w:color w:val="auto"/>
          <w:sz w:val="26"/>
          <w:szCs w:val="26"/>
        </w:rPr>
        <w:t>: Quản lý ngân hàng câu hỏi, tạo đề thi</w:t>
      </w:r>
      <w:r w:rsidRPr="00F32B77">
        <w:rPr>
          <w:rFonts w:ascii="Times  New Roman" w:hAnsi="Times  New Roman"/>
          <w:color w:val="auto"/>
          <w:sz w:val="26"/>
          <w:szCs w:val="26"/>
          <w:lang w:val="vi-VN"/>
        </w:rPr>
        <w:t>, quản lí đề thi</w:t>
      </w:r>
    </w:p>
    <w:p w14:paraId="54FF247B" w14:textId="77777777" w:rsidR="008B4565" w:rsidRPr="00F32B77" w:rsidRDefault="008B4565" w:rsidP="0024332B">
      <w:pPr>
        <w:pStyle w:val="ListParagraph"/>
        <w:numPr>
          <w:ilvl w:val="0"/>
          <w:numId w:val="18"/>
        </w:numPr>
        <w:spacing w:after="0" w:line="360" w:lineRule="auto"/>
        <w:rPr>
          <w:rFonts w:ascii="Times  New Roman" w:hAnsi="Times  New Roman" w:hint="eastAsia"/>
          <w:color w:val="auto"/>
          <w:sz w:val="26"/>
          <w:szCs w:val="26"/>
        </w:rPr>
      </w:pPr>
      <w:r w:rsidRPr="00F32B77">
        <w:rPr>
          <w:rFonts w:ascii="Times  New Roman" w:hAnsi="Times  New Roman"/>
          <w:b/>
          <w:bCs/>
          <w:color w:val="auto"/>
          <w:sz w:val="26"/>
          <w:szCs w:val="26"/>
        </w:rPr>
        <w:t>Học viên</w:t>
      </w:r>
      <w:r w:rsidRPr="00F32B77">
        <w:rPr>
          <w:rFonts w:ascii="Times  New Roman" w:hAnsi="Times  New Roman"/>
          <w:color w:val="auto"/>
          <w:sz w:val="26"/>
          <w:szCs w:val="26"/>
        </w:rPr>
        <w:t>: Tham gia làm bài kiểm tra, xem kết quả và phản hồi từ hệ thống.</w:t>
      </w:r>
    </w:p>
    <w:p w14:paraId="1D98AE30" w14:textId="5008E45D" w:rsidR="008B4565" w:rsidRPr="00F32B77" w:rsidRDefault="008B4565" w:rsidP="0024332B">
      <w:pPr>
        <w:pStyle w:val="ListParagraph"/>
        <w:numPr>
          <w:ilvl w:val="0"/>
          <w:numId w:val="18"/>
        </w:numPr>
        <w:spacing w:after="0" w:line="360" w:lineRule="auto"/>
        <w:rPr>
          <w:rFonts w:ascii="Times  New Roman" w:hAnsi="Times  New Roman" w:hint="eastAsia"/>
          <w:color w:val="auto"/>
          <w:sz w:val="26"/>
          <w:szCs w:val="26"/>
          <w:lang w:val="vi-VN"/>
        </w:rPr>
      </w:pPr>
      <w:r w:rsidRPr="00F32B77">
        <w:rPr>
          <w:rFonts w:ascii="Times  New Roman" w:hAnsi="Times  New Roman"/>
          <w:b/>
          <w:bCs/>
          <w:color w:val="auto"/>
          <w:sz w:val="26"/>
          <w:szCs w:val="26"/>
        </w:rPr>
        <w:t>Quản trị hệ thống</w:t>
      </w:r>
      <w:r w:rsidRPr="00F32B77">
        <w:rPr>
          <w:rFonts w:ascii="Times  New Roman" w:hAnsi="Times  New Roman"/>
          <w:color w:val="auto"/>
          <w:sz w:val="26"/>
          <w:szCs w:val="26"/>
        </w:rPr>
        <w:t>: Quản lý tài khoản</w:t>
      </w:r>
    </w:p>
    <w:p w14:paraId="4D9C36CF" w14:textId="77777777" w:rsidR="008B4565" w:rsidRPr="00F32B77" w:rsidRDefault="008B4565" w:rsidP="0024332B">
      <w:pPr>
        <w:spacing w:after="0" w:line="360" w:lineRule="auto"/>
        <w:ind w:left="-720"/>
        <w:rPr>
          <w:rFonts w:ascii="Times  New Roman" w:hAnsi="Times  New Roman" w:hint="eastAsia"/>
          <w:b/>
          <w:bCs/>
          <w:color w:val="auto"/>
          <w:sz w:val="26"/>
          <w:szCs w:val="26"/>
        </w:rPr>
      </w:pPr>
      <w:r w:rsidRPr="00F32B77">
        <w:rPr>
          <w:rFonts w:ascii="Times  New Roman" w:hAnsi="Times  New Roman"/>
          <w:b/>
          <w:bCs/>
          <w:color w:val="auto"/>
          <w:sz w:val="26"/>
          <w:szCs w:val="26"/>
        </w:rPr>
        <w:t>2. Chức năng chính</w:t>
      </w:r>
    </w:p>
    <w:p w14:paraId="7CEF8F9E" w14:textId="436EB7FD" w:rsidR="008B4565" w:rsidRPr="00F32B77" w:rsidRDefault="008B4565" w:rsidP="0024332B">
      <w:pPr>
        <w:numPr>
          <w:ilvl w:val="0"/>
          <w:numId w:val="19"/>
        </w:numPr>
        <w:spacing w:after="0" w:line="360" w:lineRule="auto"/>
        <w:rPr>
          <w:rFonts w:ascii="Times  New Roman" w:hAnsi="Times  New Roman" w:hint="eastAsia"/>
          <w:color w:val="auto"/>
          <w:sz w:val="26"/>
          <w:szCs w:val="26"/>
        </w:rPr>
      </w:pPr>
      <w:r w:rsidRPr="00F32B77">
        <w:rPr>
          <w:rFonts w:ascii="Times  New Roman" w:hAnsi="Times  New Roman"/>
          <w:b/>
          <w:bCs/>
          <w:color w:val="auto"/>
          <w:sz w:val="26"/>
          <w:szCs w:val="26"/>
        </w:rPr>
        <w:t>Quản lý người dùng</w:t>
      </w:r>
      <w:r w:rsidRPr="00F32B77">
        <w:rPr>
          <w:rFonts w:ascii="Times  New Roman" w:hAnsi="Times  New Roman"/>
          <w:color w:val="auto"/>
          <w:sz w:val="26"/>
          <w:szCs w:val="26"/>
        </w:rPr>
        <w:t>: Đăng ký, đăng nhập,quản</w:t>
      </w:r>
      <w:r w:rsidRPr="00F32B77">
        <w:rPr>
          <w:rFonts w:ascii="Times  New Roman" w:hAnsi="Times  New Roman"/>
          <w:color w:val="auto"/>
          <w:sz w:val="26"/>
          <w:szCs w:val="26"/>
          <w:lang w:val="vi-VN"/>
        </w:rPr>
        <w:t xml:space="preserve"> lí người dùng,</w:t>
      </w:r>
      <w:r w:rsidRPr="00F32B77">
        <w:rPr>
          <w:rFonts w:ascii="Times  New Roman" w:hAnsi="Times  New Roman"/>
          <w:color w:val="auto"/>
          <w:sz w:val="26"/>
          <w:szCs w:val="26"/>
        </w:rPr>
        <w:t xml:space="preserve"> phân quyền (giáo viên, học viên, admin).</w:t>
      </w:r>
    </w:p>
    <w:p w14:paraId="0D659A3C" w14:textId="642AFA51" w:rsidR="008B4565" w:rsidRPr="00F32B77" w:rsidRDefault="008B4565" w:rsidP="0024332B">
      <w:pPr>
        <w:numPr>
          <w:ilvl w:val="0"/>
          <w:numId w:val="19"/>
        </w:numPr>
        <w:spacing w:after="0" w:line="360" w:lineRule="auto"/>
        <w:rPr>
          <w:rFonts w:ascii="Times  New Roman" w:hAnsi="Times  New Roman" w:hint="eastAsia"/>
          <w:color w:val="auto"/>
          <w:sz w:val="26"/>
          <w:szCs w:val="26"/>
        </w:rPr>
      </w:pPr>
      <w:r w:rsidRPr="00F32B77">
        <w:rPr>
          <w:rFonts w:ascii="Times  New Roman" w:hAnsi="Times  New Roman"/>
          <w:b/>
          <w:bCs/>
          <w:color w:val="auto"/>
          <w:sz w:val="26"/>
          <w:szCs w:val="26"/>
        </w:rPr>
        <w:t>Ngân hàng câu hỏi</w:t>
      </w:r>
      <w:r w:rsidRPr="00F32B77">
        <w:rPr>
          <w:rFonts w:ascii="Times  New Roman" w:hAnsi="Times  New Roman"/>
          <w:color w:val="auto"/>
          <w:sz w:val="26"/>
          <w:szCs w:val="26"/>
        </w:rPr>
        <w:t>: Lưu trữ, chỉnh sửa, xóa câu hỏi.</w:t>
      </w:r>
    </w:p>
    <w:p w14:paraId="0DDAB0C3" w14:textId="390C9924" w:rsidR="008B4565" w:rsidRPr="00F32B77" w:rsidRDefault="008B4565" w:rsidP="0024332B">
      <w:pPr>
        <w:numPr>
          <w:ilvl w:val="0"/>
          <w:numId w:val="19"/>
        </w:numPr>
        <w:spacing w:after="0" w:line="360" w:lineRule="auto"/>
        <w:rPr>
          <w:rFonts w:ascii="Times  New Roman" w:hAnsi="Times  New Roman" w:hint="eastAsia"/>
          <w:color w:val="auto"/>
          <w:sz w:val="26"/>
          <w:szCs w:val="26"/>
        </w:rPr>
      </w:pPr>
      <w:r w:rsidRPr="00F32B77">
        <w:rPr>
          <w:rFonts w:ascii="Times  New Roman" w:hAnsi="Times  New Roman"/>
          <w:b/>
          <w:bCs/>
          <w:color w:val="auto"/>
          <w:sz w:val="26"/>
          <w:szCs w:val="26"/>
        </w:rPr>
        <w:t>Tạo đề thi</w:t>
      </w:r>
      <w:r w:rsidRPr="00F32B77">
        <w:rPr>
          <w:rFonts w:ascii="Times  New Roman" w:hAnsi="Times  New Roman"/>
          <w:color w:val="auto"/>
          <w:sz w:val="26"/>
          <w:szCs w:val="26"/>
        </w:rPr>
        <w:t>: Sinh đề thủ công, thiết lập thời gian, số lượng câu hỏi.</w:t>
      </w:r>
    </w:p>
    <w:p w14:paraId="19BBEED3" w14:textId="763033C3" w:rsidR="008B4565" w:rsidRPr="00F32B77" w:rsidRDefault="008B4565" w:rsidP="0024332B">
      <w:pPr>
        <w:numPr>
          <w:ilvl w:val="0"/>
          <w:numId w:val="19"/>
        </w:numPr>
        <w:spacing w:after="0" w:line="360" w:lineRule="auto"/>
        <w:rPr>
          <w:rFonts w:ascii="Times  New Roman" w:hAnsi="Times  New Roman" w:hint="eastAsia"/>
          <w:color w:val="auto"/>
          <w:sz w:val="26"/>
          <w:szCs w:val="26"/>
        </w:rPr>
      </w:pPr>
      <w:r w:rsidRPr="00F32B77">
        <w:rPr>
          <w:rFonts w:ascii="Times  New Roman" w:hAnsi="Times  New Roman"/>
          <w:b/>
          <w:bCs/>
          <w:color w:val="auto"/>
          <w:sz w:val="26"/>
          <w:szCs w:val="26"/>
        </w:rPr>
        <w:t>Thi trực tuyến</w:t>
      </w:r>
      <w:r w:rsidRPr="00F32B77">
        <w:rPr>
          <w:rFonts w:ascii="Times  New Roman" w:hAnsi="Times  New Roman"/>
          <w:color w:val="auto"/>
          <w:sz w:val="26"/>
          <w:szCs w:val="26"/>
        </w:rPr>
        <w:t>: Hiển thị bài thi, tính giờ, lưu bài làm</w:t>
      </w:r>
      <w:r w:rsidRPr="00F32B77">
        <w:rPr>
          <w:rFonts w:ascii="Times  New Roman" w:hAnsi="Times  New Roman"/>
          <w:color w:val="auto"/>
          <w:sz w:val="26"/>
          <w:szCs w:val="26"/>
          <w:lang w:val="vi-VN"/>
        </w:rPr>
        <w:t>.</w:t>
      </w:r>
    </w:p>
    <w:p w14:paraId="59C5E127" w14:textId="77777777" w:rsidR="008B4565" w:rsidRPr="00F32B77" w:rsidRDefault="008B4565" w:rsidP="0024332B">
      <w:pPr>
        <w:numPr>
          <w:ilvl w:val="0"/>
          <w:numId w:val="19"/>
        </w:numPr>
        <w:spacing w:after="0" w:line="360" w:lineRule="auto"/>
        <w:rPr>
          <w:rFonts w:ascii="Times  New Roman" w:hAnsi="Times  New Roman" w:hint="eastAsia"/>
          <w:color w:val="auto"/>
          <w:sz w:val="26"/>
          <w:szCs w:val="26"/>
        </w:rPr>
      </w:pPr>
      <w:r w:rsidRPr="00F32B77">
        <w:rPr>
          <w:rFonts w:ascii="Times  New Roman" w:hAnsi="Times  New Roman"/>
          <w:b/>
          <w:bCs/>
          <w:color w:val="auto"/>
          <w:sz w:val="26"/>
          <w:szCs w:val="26"/>
        </w:rPr>
        <w:t>Chấm điểm &amp; đánh giá</w:t>
      </w:r>
      <w:r w:rsidRPr="00F32B77">
        <w:rPr>
          <w:rFonts w:ascii="Times  New Roman" w:hAnsi="Times  New Roman"/>
          <w:color w:val="auto"/>
          <w:sz w:val="26"/>
          <w:szCs w:val="26"/>
        </w:rPr>
        <w:t>: Tự động tính điểm, hiển thị đáp án đúng, thống kê kết quả.</w:t>
      </w:r>
    </w:p>
    <w:p w14:paraId="2C5C3344" w14:textId="77777777" w:rsidR="008B4565" w:rsidRPr="00F32B77" w:rsidRDefault="008B4565" w:rsidP="0024332B">
      <w:pPr>
        <w:spacing w:after="0" w:line="360" w:lineRule="auto"/>
        <w:ind w:left="-720"/>
        <w:rPr>
          <w:rFonts w:ascii="Times  New Roman" w:hAnsi="Times  New Roman" w:hint="eastAsia"/>
          <w:b/>
          <w:bCs/>
          <w:color w:val="auto"/>
          <w:sz w:val="26"/>
          <w:szCs w:val="26"/>
        </w:rPr>
      </w:pPr>
      <w:r w:rsidRPr="00F32B77">
        <w:rPr>
          <w:rFonts w:ascii="Times  New Roman" w:hAnsi="Times  New Roman"/>
          <w:b/>
          <w:bCs/>
          <w:color w:val="auto"/>
          <w:sz w:val="26"/>
          <w:szCs w:val="26"/>
        </w:rPr>
        <w:lastRenderedPageBreak/>
        <w:t>3. Giới hạn phạm vi</w:t>
      </w:r>
    </w:p>
    <w:p w14:paraId="68278FF7" w14:textId="77777777" w:rsidR="008B4565" w:rsidRPr="00F32B77" w:rsidRDefault="008B4565" w:rsidP="0024332B">
      <w:pPr>
        <w:numPr>
          <w:ilvl w:val="0"/>
          <w:numId w:val="20"/>
        </w:numPr>
        <w:spacing w:after="0" w:line="360" w:lineRule="auto"/>
        <w:rPr>
          <w:rFonts w:ascii="Times  New Roman" w:hAnsi="Times  New Roman" w:hint="eastAsia"/>
          <w:color w:val="auto"/>
          <w:sz w:val="26"/>
          <w:szCs w:val="26"/>
        </w:rPr>
      </w:pPr>
      <w:r w:rsidRPr="00F32B77">
        <w:rPr>
          <w:rFonts w:ascii="Times  New Roman" w:hAnsi="Times  New Roman"/>
          <w:color w:val="auto"/>
          <w:sz w:val="26"/>
          <w:szCs w:val="26"/>
        </w:rPr>
        <w:t>Hệ thống chỉ hỗ trợ câu hỏi trắc nghiệm (chưa hỗ trợ bài luận).</w:t>
      </w:r>
    </w:p>
    <w:p w14:paraId="5ACECD9C" w14:textId="5DAABBC8" w:rsidR="00A55939" w:rsidRDefault="008B4565" w:rsidP="00A55939">
      <w:pPr>
        <w:numPr>
          <w:ilvl w:val="0"/>
          <w:numId w:val="20"/>
        </w:numPr>
        <w:spacing w:after="0" w:line="360" w:lineRule="auto"/>
        <w:rPr>
          <w:rFonts w:ascii="Times  New Roman" w:hAnsi="Times  New Roman" w:hint="eastAsia"/>
          <w:color w:val="auto"/>
          <w:sz w:val="26"/>
          <w:szCs w:val="26"/>
        </w:rPr>
      </w:pPr>
      <w:r w:rsidRPr="00F32B77">
        <w:rPr>
          <w:rFonts w:ascii="Times  New Roman" w:hAnsi="Times  New Roman"/>
          <w:color w:val="auto"/>
          <w:sz w:val="26"/>
          <w:szCs w:val="26"/>
        </w:rPr>
        <w:t>Chỉ hỗ trợ giao diện web và ứng dụng Android, chưa phát triển phiên bản iOS</w:t>
      </w:r>
    </w:p>
    <w:p w14:paraId="79F2CD7B" w14:textId="4868932C" w:rsidR="00A55939" w:rsidRDefault="00A55939" w:rsidP="00A55939">
      <w:pPr>
        <w:spacing w:after="0" w:line="360" w:lineRule="auto"/>
        <w:ind w:left="-720"/>
        <w:rPr>
          <w:rFonts w:ascii="Times  New Roman" w:hAnsi="Times  New Roman" w:hint="eastAsia"/>
          <w:b/>
          <w:bCs/>
          <w:color w:val="auto"/>
          <w:sz w:val="26"/>
          <w:szCs w:val="26"/>
          <w:lang w:val="vi-VN"/>
        </w:rPr>
      </w:pPr>
      <w:r w:rsidRPr="00A55939">
        <w:rPr>
          <w:rFonts w:ascii="Times  New Roman" w:hAnsi="Times  New Roman"/>
          <w:b/>
          <w:bCs/>
          <w:color w:val="auto"/>
          <w:sz w:val="26"/>
          <w:szCs w:val="26"/>
        </w:rPr>
        <w:t>4</w:t>
      </w:r>
      <w:r w:rsidRPr="00A55939">
        <w:rPr>
          <w:rFonts w:ascii="Times  New Roman" w:hAnsi="Times  New Roman"/>
          <w:b/>
          <w:bCs/>
          <w:color w:val="auto"/>
          <w:sz w:val="26"/>
          <w:szCs w:val="26"/>
          <w:lang w:val="vi-VN"/>
        </w:rPr>
        <w:t>. Công nghệ sử dụng trong ứng dụng</w:t>
      </w:r>
    </w:p>
    <w:p w14:paraId="6EE2D66C" w14:textId="288DBBAD" w:rsidR="00A55939" w:rsidRDefault="00D02F18" w:rsidP="00A55939">
      <w:pPr>
        <w:spacing w:after="0" w:line="360" w:lineRule="auto"/>
        <w:ind w:left="-720"/>
        <w:rPr>
          <w:rFonts w:ascii="Times  New Roman" w:hAnsi="Times  New Roman" w:hint="eastAsia"/>
          <w:color w:val="auto"/>
          <w:sz w:val="26"/>
          <w:szCs w:val="26"/>
          <w:lang w:val="vi-VN"/>
        </w:rPr>
      </w:pPr>
      <w:r>
        <w:rPr>
          <w:rFonts w:ascii="Times  New Roman" w:hAnsi="Times  New Roman"/>
          <w:b/>
          <w:bCs/>
          <w:color w:val="auto"/>
          <w:sz w:val="26"/>
          <w:szCs w:val="26"/>
          <w:lang w:val="vi-VN"/>
        </w:rPr>
        <w:tab/>
      </w:r>
      <w:r>
        <w:rPr>
          <w:rFonts w:ascii="Times  New Roman" w:hAnsi="Times  New Roman"/>
          <w:b/>
          <w:bCs/>
          <w:color w:val="auto"/>
          <w:sz w:val="26"/>
          <w:szCs w:val="26"/>
          <w:lang w:val="vi-VN"/>
        </w:rPr>
        <w:tab/>
      </w:r>
      <w:r>
        <w:rPr>
          <w:rFonts w:ascii="Times  New Roman" w:hAnsi="Times  New Roman"/>
          <w:b/>
          <w:bCs/>
          <w:color w:val="auto"/>
          <w:sz w:val="26"/>
          <w:szCs w:val="26"/>
          <w:lang w:val="vi-VN"/>
        </w:rPr>
        <w:tab/>
      </w:r>
      <w:r>
        <w:rPr>
          <w:rFonts w:ascii="Times  New Roman" w:hAnsi="Times  New Roman"/>
          <w:b/>
          <w:bCs/>
          <w:color w:val="auto"/>
          <w:sz w:val="26"/>
          <w:szCs w:val="26"/>
          <w:lang w:val="vi-VN"/>
        </w:rPr>
        <w:tab/>
      </w:r>
      <w:r>
        <w:rPr>
          <w:rFonts w:ascii="Times  New Roman" w:hAnsi="Times  New Roman"/>
          <w:b/>
          <w:bCs/>
          <w:color w:val="auto"/>
          <w:sz w:val="26"/>
          <w:szCs w:val="26"/>
          <w:lang w:val="vi-VN"/>
        </w:rPr>
        <w:tab/>
      </w:r>
      <w:r>
        <w:rPr>
          <w:rFonts w:ascii="Times  New Roman" w:hAnsi="Times  New Roman"/>
          <w:b/>
          <w:bCs/>
          <w:color w:val="auto"/>
          <w:sz w:val="26"/>
          <w:szCs w:val="26"/>
          <w:lang w:val="vi-VN"/>
        </w:rPr>
        <w:tab/>
      </w:r>
      <w:r>
        <w:rPr>
          <w:rFonts w:ascii="Times  New Roman" w:hAnsi="Times  New Roman"/>
          <w:b/>
          <w:bCs/>
          <w:color w:val="auto"/>
          <w:sz w:val="26"/>
          <w:szCs w:val="26"/>
          <w:lang w:val="vi-VN"/>
        </w:rPr>
        <w:tab/>
      </w:r>
      <w:r>
        <w:rPr>
          <w:rFonts w:ascii="Times  New Roman" w:hAnsi="Times  New Roman"/>
          <w:color w:val="auto"/>
          <w:sz w:val="26"/>
          <w:szCs w:val="26"/>
          <w:lang w:val="vi-VN"/>
        </w:rPr>
        <w:t>4.1. Ngôn ngữ Kottlin</w:t>
      </w:r>
    </w:p>
    <w:p w14:paraId="6065A188" w14:textId="349E64CC" w:rsidR="00D02F18" w:rsidRDefault="00D02F18" w:rsidP="00A55939">
      <w:pPr>
        <w:spacing w:after="0" w:line="360" w:lineRule="auto"/>
        <w:ind w:left="-720"/>
        <w:rPr>
          <w:rFonts w:ascii="Times  New Roman" w:hAnsi="Times  New Roman" w:hint="eastAsia"/>
          <w:color w:val="auto"/>
          <w:sz w:val="26"/>
          <w:szCs w:val="26"/>
          <w:lang w:val="vi-VN"/>
        </w:rPr>
      </w:pPr>
      <w:r>
        <w:rPr>
          <w:rFonts w:ascii="Times  New Roman" w:hAnsi="Times  New Roman"/>
          <w:color w:val="auto"/>
          <w:sz w:val="26"/>
          <w:szCs w:val="26"/>
          <w:lang w:val="vi-VN"/>
        </w:rPr>
        <w:t>4.2. Andrioid Studio</w:t>
      </w:r>
    </w:p>
    <w:p w14:paraId="3B8DB888" w14:textId="6739ACC2" w:rsidR="00D02F18" w:rsidRDefault="00D02F18" w:rsidP="00A55939">
      <w:pPr>
        <w:spacing w:after="0" w:line="360" w:lineRule="auto"/>
        <w:ind w:left="-720"/>
        <w:rPr>
          <w:rFonts w:ascii="Times  New Roman" w:hAnsi="Times  New Roman" w:hint="eastAsia"/>
          <w:color w:val="auto"/>
          <w:sz w:val="26"/>
          <w:szCs w:val="26"/>
          <w:lang w:val="vi-VN"/>
        </w:rPr>
      </w:pPr>
      <w:r>
        <w:rPr>
          <w:rFonts w:ascii="Times  New Roman" w:hAnsi="Times  New Roman"/>
          <w:color w:val="auto"/>
          <w:sz w:val="26"/>
          <w:szCs w:val="26"/>
          <w:lang w:val="vi-VN"/>
        </w:rPr>
        <w:t>4.3. FireBase</w:t>
      </w:r>
    </w:p>
    <w:p w14:paraId="2AA58D42" w14:textId="3F06E7AA" w:rsidR="00D02F18" w:rsidRDefault="00D02F18" w:rsidP="00A55939">
      <w:pPr>
        <w:spacing w:after="0" w:line="360" w:lineRule="auto"/>
        <w:ind w:left="-720"/>
        <w:rPr>
          <w:rFonts w:ascii="Times  New Roman" w:hAnsi="Times  New Roman" w:hint="eastAsia"/>
          <w:color w:val="auto"/>
          <w:sz w:val="26"/>
          <w:szCs w:val="26"/>
          <w:lang w:val="vi-VN"/>
        </w:rPr>
      </w:pPr>
      <w:r>
        <w:rPr>
          <w:rFonts w:ascii="Times  New Roman" w:hAnsi="Times  New Roman"/>
          <w:color w:val="auto"/>
          <w:sz w:val="26"/>
          <w:szCs w:val="26"/>
          <w:lang w:val="vi-VN"/>
        </w:rPr>
        <w:t>4.4. Sử dụng Github để quản lý dự án phát triển ứng dụng</w:t>
      </w:r>
    </w:p>
    <w:p w14:paraId="06F24A4A" w14:textId="77777777" w:rsidR="00D02F18" w:rsidRPr="00D02F18" w:rsidRDefault="00D02F18" w:rsidP="00A55939">
      <w:pPr>
        <w:spacing w:after="0" w:line="360" w:lineRule="auto"/>
        <w:ind w:left="-720"/>
        <w:rPr>
          <w:rFonts w:ascii="Times  New Roman" w:hAnsi="Times  New Roman" w:hint="eastAsia"/>
          <w:color w:val="auto"/>
          <w:sz w:val="26"/>
          <w:szCs w:val="26"/>
          <w:lang w:val="vi-VN"/>
        </w:rPr>
      </w:pPr>
    </w:p>
    <w:p w14:paraId="700F3FD4" w14:textId="6A48FF6E" w:rsidR="00F32B77" w:rsidRPr="00F32B77" w:rsidRDefault="00F32B77" w:rsidP="0024332B">
      <w:pPr>
        <w:pStyle w:val="ListBullet"/>
        <w:numPr>
          <w:ilvl w:val="0"/>
          <w:numId w:val="0"/>
        </w:numPr>
        <w:spacing w:after="0" w:line="360" w:lineRule="auto"/>
        <w:ind w:left="-720"/>
        <w:rPr>
          <w:rFonts w:ascii="Times New Roman" w:hAnsi="Times New Roman" w:cs="Times New Roman"/>
          <w:b/>
          <w:bCs/>
          <w:color w:val="000000" w:themeColor="text1"/>
          <w:sz w:val="26"/>
          <w:szCs w:val="26"/>
          <w:lang w:val="vi-VN"/>
        </w:rPr>
      </w:pPr>
      <w:r w:rsidRPr="00F32B77">
        <w:rPr>
          <w:rFonts w:ascii="Times New Roman" w:hAnsi="Times New Roman" w:cs="Times New Roman"/>
          <w:b/>
          <w:bCs/>
          <w:color w:val="000000" w:themeColor="text1"/>
          <w:sz w:val="26"/>
          <w:szCs w:val="26"/>
          <w:lang w:val="vi-VN"/>
        </w:rPr>
        <w:t xml:space="preserve">II. Xác định các yêu cầu </w:t>
      </w:r>
    </w:p>
    <w:p w14:paraId="074AD4AE" w14:textId="1175D23E" w:rsidR="0095684C" w:rsidRDefault="0095684C" w:rsidP="0024332B">
      <w:pPr>
        <w:pStyle w:val="ListBullet"/>
        <w:numPr>
          <w:ilvl w:val="0"/>
          <w:numId w:val="0"/>
        </w:numPr>
        <w:spacing w:after="0" w:line="360" w:lineRule="auto"/>
        <w:ind w:left="360" w:hanging="360"/>
        <w:rPr>
          <w:rFonts w:ascii="Times New Roman" w:hAnsi="Times New Roman" w:cs="Times New Roman"/>
          <w:color w:val="418AB3" w:themeColor="accent1"/>
          <w:sz w:val="26"/>
          <w:szCs w:val="26"/>
          <w:lang w:val="vi-VN"/>
        </w:rPr>
      </w:pPr>
      <w:r>
        <w:rPr>
          <w:rFonts w:ascii="Times New Roman" w:hAnsi="Times New Roman" w:cs="Times New Roman"/>
          <w:color w:val="000000" w:themeColor="text1"/>
          <w:sz w:val="26"/>
          <w:szCs w:val="26"/>
          <w:lang w:val="vi-VN"/>
        </w:rPr>
        <w:t>Phần mềm gồm 3 phần chính</w:t>
      </w:r>
      <w:r>
        <w:rPr>
          <w:rFonts w:ascii="Times New Roman" w:hAnsi="Times New Roman" w:cs="Times New Roman"/>
          <w:color w:val="418AB3" w:themeColor="accent1"/>
          <w:sz w:val="26"/>
          <w:szCs w:val="26"/>
          <w:lang w:val="vi-VN"/>
        </w:rPr>
        <w:t xml:space="preserve"> :</w:t>
      </w:r>
    </w:p>
    <w:p w14:paraId="742CA461" w14:textId="77777777" w:rsidR="00F32B77" w:rsidRPr="00F32B77" w:rsidRDefault="00F32B77" w:rsidP="0024332B">
      <w:pPr>
        <w:pStyle w:val="ListBullet"/>
        <w:numPr>
          <w:ilvl w:val="0"/>
          <w:numId w:val="1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Quản trị viên:</w:t>
      </w:r>
      <w:r w:rsidRPr="00F32B77">
        <w:t xml:space="preserve"> </w:t>
      </w: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Quản lý tài khoản người dùng, hệ thống và dữ liệu.</w:t>
      </w:r>
    </w:p>
    <w:p w14:paraId="6FAB1FC3" w14:textId="0B8DD7DC" w:rsidR="00F32B77" w:rsidRPr="00F32B77" w:rsidRDefault="00F32B77" w:rsidP="0024332B">
      <w:pPr>
        <w:pStyle w:val="ListBullet"/>
        <w:numPr>
          <w:ilvl w:val="0"/>
          <w:numId w:val="22"/>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Quản lý tài khoản của giáo viên và sinh viên (</w:t>
      </w:r>
      <w:r w:rsidR="0024332B">
        <w:rPr>
          <w:rFonts w:ascii="Times New Roman" w:hAnsi="Times New Roman" w:cs="Times New Roman"/>
          <w:color w:val="000000" w:themeColor="text1"/>
          <w:sz w:val="26"/>
          <w:szCs w:val="26"/>
          <w:lang w:val="vi-VN"/>
          <w14:textOutline w14:w="0" w14:cap="flat" w14:cmpd="sng" w14:algn="ctr">
            <w14:noFill/>
            <w14:prstDash w14:val="solid"/>
            <w14:round/>
          </w14:textOutline>
        </w:rPr>
        <w:t>vô hiệu hóa tài khoản</w:t>
      </w: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w:t>
      </w:r>
    </w:p>
    <w:p w14:paraId="12EE65DE" w14:textId="77777777" w:rsidR="00F32B77" w:rsidRPr="00F32B77" w:rsidRDefault="00F32B77" w:rsidP="0024332B">
      <w:pPr>
        <w:pStyle w:val="ListBullet"/>
        <w:numPr>
          <w:ilvl w:val="0"/>
          <w:numId w:val="1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Giáo Viên:</w:t>
      </w:r>
      <w:r w:rsidRPr="00F32B77">
        <w:t xml:space="preserve"> </w:t>
      </w: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Tạo, chỉnh sửa, quản lý đề thi và xem kết quả học sinh.</w:t>
      </w:r>
    </w:p>
    <w:p w14:paraId="5EC6AA06" w14:textId="77777777" w:rsidR="00F32B77" w:rsidRPr="00F32B77" w:rsidRDefault="00F32B77" w:rsidP="0024332B">
      <w:pPr>
        <w:pStyle w:val="ListBullet"/>
        <w:numPr>
          <w:ilvl w:val="0"/>
          <w:numId w:val="21"/>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Tạo lớp học</w:t>
      </w:r>
    </w:p>
    <w:p w14:paraId="067580C0" w14:textId="77777777" w:rsidR="00F32B77" w:rsidRPr="00F32B77" w:rsidRDefault="00F32B77" w:rsidP="0024332B">
      <w:pPr>
        <w:pStyle w:val="ListBullet"/>
        <w:numPr>
          <w:ilvl w:val="0"/>
          <w:numId w:val="21"/>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Tạo bài kiểm tra trắc nghiệm </w:t>
      </w:r>
    </w:p>
    <w:p w14:paraId="64D8EDAF" w14:textId="77777777" w:rsidR="00F32B77" w:rsidRPr="00F32B77" w:rsidRDefault="00F32B77" w:rsidP="0024332B">
      <w:pPr>
        <w:pStyle w:val="ListBullet"/>
        <w:numPr>
          <w:ilvl w:val="0"/>
          <w:numId w:val="21"/>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Thiết lập thời gian làm bài</w:t>
      </w:r>
    </w:p>
    <w:p w14:paraId="71234BA8" w14:textId="77777777" w:rsidR="00F32B77" w:rsidRPr="00F32B77" w:rsidRDefault="00F32B77" w:rsidP="0024332B">
      <w:pPr>
        <w:pStyle w:val="ListBullet"/>
        <w:numPr>
          <w:ilvl w:val="0"/>
          <w:numId w:val="21"/>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Xem, chỉnh sửa, xóa bài kiểm tra đã tạo.</w:t>
      </w:r>
    </w:p>
    <w:p w14:paraId="721A5A3F" w14:textId="77777777" w:rsidR="00F32B77" w:rsidRPr="00F32B77" w:rsidRDefault="00F32B77" w:rsidP="0024332B">
      <w:pPr>
        <w:pStyle w:val="ListBullet"/>
        <w:numPr>
          <w:ilvl w:val="0"/>
          <w:numId w:val="21"/>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Chấm điểm tự động và xuất báo cáo kết quả học sinh.</w:t>
      </w:r>
    </w:p>
    <w:p w14:paraId="78052A94" w14:textId="77777777" w:rsidR="00F32B77" w:rsidRPr="00F32B77" w:rsidRDefault="00F32B77" w:rsidP="0024332B">
      <w:pPr>
        <w:pStyle w:val="ListBullet"/>
        <w:numPr>
          <w:ilvl w:val="0"/>
          <w:numId w:val="1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Sinh viên:</w:t>
      </w:r>
      <w:r w:rsidRPr="00F32B77">
        <w:t xml:space="preserve"> </w:t>
      </w: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Làm bài kiểm tra, xem kết quả</w:t>
      </w:r>
    </w:p>
    <w:p w14:paraId="793F6E2B" w14:textId="77777777" w:rsidR="00F32B77" w:rsidRPr="00F32B77" w:rsidRDefault="00F32B77" w:rsidP="0024332B">
      <w:pPr>
        <w:pStyle w:val="ListBullet"/>
        <w:numPr>
          <w:ilvl w:val="0"/>
          <w:numId w:val="2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Đăng nhập và làm bài kiểm tra </w:t>
      </w:r>
    </w:p>
    <w:p w14:paraId="117251F3" w14:textId="77777777" w:rsidR="00F32B77" w:rsidRPr="00F32B77" w:rsidRDefault="00F32B77" w:rsidP="0024332B">
      <w:pPr>
        <w:pStyle w:val="ListBullet"/>
        <w:numPr>
          <w:ilvl w:val="0"/>
          <w:numId w:val="2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Xem kết quả hoàn thành bài kiểm tra.</w:t>
      </w:r>
    </w:p>
    <w:p w14:paraId="69BE8129" w14:textId="77777777" w:rsidR="00F32B77" w:rsidRPr="00F32B77" w:rsidRDefault="00F32B77" w:rsidP="0024332B">
      <w:pPr>
        <w:pStyle w:val="ListBullet"/>
        <w:numPr>
          <w:ilvl w:val="0"/>
          <w:numId w:val="2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Xem lịch sử làm bài kiểm tra </w:t>
      </w:r>
    </w:p>
    <w:p w14:paraId="4C6DF057" w14:textId="77777777" w:rsidR="00F32B77" w:rsidRPr="00F32B77" w:rsidRDefault="00F32B77" w:rsidP="0024332B">
      <w:pPr>
        <w:pStyle w:val="ListBullet"/>
        <w:numPr>
          <w:ilvl w:val="0"/>
          <w:numId w:val="1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Phần mềm đảm báo tính dễ sử dụng cho người dùng</w:t>
      </w:r>
    </w:p>
    <w:p w14:paraId="30AA0968" w14:textId="77777777" w:rsidR="00F32B77" w:rsidRPr="00F32B77" w:rsidRDefault="00F32B77" w:rsidP="0024332B">
      <w:pPr>
        <w:pStyle w:val="ListBullet"/>
        <w:numPr>
          <w:ilvl w:val="0"/>
          <w:numId w:val="1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Tốc độ tải nhanh, xử lý mượt mà.</w:t>
      </w:r>
    </w:p>
    <w:p w14:paraId="06379F6B" w14:textId="77777777" w:rsidR="00F32B77" w:rsidRPr="00F32B77" w:rsidRDefault="00F32B77" w:rsidP="0024332B">
      <w:pPr>
        <w:pStyle w:val="ListBullet"/>
        <w:numPr>
          <w:ilvl w:val="0"/>
          <w:numId w:val="1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Hệ thống được thiết kế để dễ dàng bảo trì và cập nhật.</w:t>
      </w:r>
    </w:p>
    <w:p w14:paraId="6E47A4F2" w14:textId="39E5B32D" w:rsidR="0024332B" w:rsidRDefault="00F32B77" w:rsidP="00D02F18">
      <w:pPr>
        <w:pStyle w:val="ListBullet"/>
        <w:numPr>
          <w:ilvl w:val="0"/>
          <w:numId w:val="13"/>
        </w:numPr>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Hệ thống có thể xử lý ít nhất </w:t>
      </w:r>
      <w:r>
        <w:rPr>
          <w:rFonts w:ascii="Times New Roman" w:hAnsi="Times New Roman" w:cs="Times New Roman"/>
          <w:color w:val="000000" w:themeColor="text1"/>
          <w:sz w:val="26"/>
          <w:szCs w:val="26"/>
          <w:lang w:val="vi-VN"/>
          <w14:textOutline w14:w="0" w14:cap="flat" w14:cmpd="sng" w14:algn="ctr">
            <w14:noFill/>
            <w14:prstDash w14:val="solid"/>
            <w14:round/>
          </w14:textOutline>
        </w:rPr>
        <w:t>100</w:t>
      </w:r>
      <w:r w:rsidRPr="00F32B77">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người dùng đồng thời</w:t>
      </w:r>
    </w:p>
    <w:p w14:paraId="614E5E01" w14:textId="77777777" w:rsidR="000D7229" w:rsidRDefault="000D7229" w:rsidP="000D7229">
      <w:pPr>
        <w:pStyle w:val="ListBullet"/>
        <w:numPr>
          <w:ilvl w:val="0"/>
          <w:numId w:val="0"/>
        </w:numPr>
        <w:spacing w:after="0" w:line="360" w:lineRule="auto"/>
        <w:ind w:left="72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4A1C136B" w14:textId="72456DDB" w:rsidR="000D7229" w:rsidRDefault="0015052C" w:rsidP="000D7229">
      <w:pPr>
        <w:pStyle w:val="ListBullet"/>
        <w:numPr>
          <w:ilvl w:val="0"/>
          <w:numId w:val="0"/>
        </w:numPr>
        <w:tabs>
          <w:tab w:val="left" w:pos="720"/>
        </w:tabs>
        <w:spacing w:after="0" w:line="360" w:lineRule="auto"/>
        <w:ind w:left="720" w:hanging="144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lastRenderedPageBreak/>
        <w:t>III.Xác định các use case</w:t>
      </w:r>
    </w:p>
    <w:p w14:paraId="15E1A061" w14:textId="3FDE6458" w:rsidR="0015052C" w:rsidRDefault="0015052C" w:rsidP="000D7229">
      <w:pPr>
        <w:pStyle w:val="ListBullet"/>
        <w:numPr>
          <w:ilvl w:val="0"/>
          <w:numId w:val="0"/>
        </w:numPr>
        <w:tabs>
          <w:tab w:val="left" w:pos="720"/>
        </w:tabs>
        <w:spacing w:after="0" w:line="360" w:lineRule="auto"/>
        <w:ind w:left="720" w:hanging="144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Các tác nhân tham gia hệ thống:</w:t>
      </w:r>
    </w:p>
    <w:p w14:paraId="447B67F2" w14:textId="74F87234" w:rsidR="0015052C" w:rsidRDefault="0015052C" w:rsidP="0015052C">
      <w:pPr>
        <w:pStyle w:val="ListBullet"/>
        <w:numPr>
          <w:ilvl w:val="0"/>
          <w:numId w:val="13"/>
        </w:numPr>
        <w:tabs>
          <w:tab w:val="left" w:pos="720"/>
        </w:tabs>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Giáo viên: Quản lí lớp, quản lí đề kiểm tra</w:t>
      </w:r>
    </w:p>
    <w:p w14:paraId="289660A1" w14:textId="04839191" w:rsidR="0015052C" w:rsidRDefault="0015052C" w:rsidP="0015052C">
      <w:pPr>
        <w:pStyle w:val="ListBullet"/>
        <w:numPr>
          <w:ilvl w:val="0"/>
          <w:numId w:val="13"/>
        </w:numPr>
        <w:tabs>
          <w:tab w:val="left" w:pos="720"/>
        </w:tabs>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Sinh viên: Tham gia kiểm tra, xem lịch sử làm bài</w:t>
      </w:r>
    </w:p>
    <w:p w14:paraId="39301922" w14:textId="063A5EFE" w:rsidR="0015052C" w:rsidRDefault="0015052C" w:rsidP="0015052C">
      <w:pPr>
        <w:pStyle w:val="ListBullet"/>
        <w:numPr>
          <w:ilvl w:val="0"/>
          <w:numId w:val="13"/>
        </w:numPr>
        <w:tabs>
          <w:tab w:val="left" w:pos="720"/>
        </w:tabs>
        <w:spacing w:after="0" w:line="360" w:lineRule="auto"/>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Admin: Quản lí người dùng</w:t>
      </w:r>
    </w:p>
    <w:p w14:paraId="258F1C5A" w14:textId="1A3E5DEE"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3.1.Sơ đồ use case tổng quát: </w:t>
      </w:r>
    </w:p>
    <w:p w14:paraId="0C857EC8" w14:textId="01CBE657"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drawing>
          <wp:inline distT="0" distB="0" distL="0" distR="0" wp14:anchorId="06504757" wp14:editId="7F39836F">
            <wp:extent cx="5715000" cy="4164330"/>
            <wp:effectExtent l="0" t="0" r="0" b="7620"/>
            <wp:docPr id="118191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10547" name=""/>
                    <pic:cNvPicPr/>
                  </pic:nvPicPr>
                  <pic:blipFill>
                    <a:blip r:embed="rId12"/>
                    <a:stretch>
                      <a:fillRect/>
                    </a:stretch>
                  </pic:blipFill>
                  <pic:spPr>
                    <a:xfrm>
                      <a:off x="0" y="0"/>
                      <a:ext cx="5715000" cy="4164330"/>
                    </a:xfrm>
                    <a:prstGeom prst="rect">
                      <a:avLst/>
                    </a:prstGeom>
                  </pic:spPr>
                </pic:pic>
              </a:graphicData>
            </a:graphic>
          </wp:inline>
        </w:drawing>
      </w:r>
    </w:p>
    <w:p w14:paraId="737C0E71" w14:textId="77777777"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1B13819A" w14:textId="5344D353"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3.2.Sơ đồ use case phân rã theo tác nhân</w:t>
      </w:r>
    </w:p>
    <w:p w14:paraId="55FA048D" w14:textId="0272504E"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3.2.1.</w:t>
      </w:r>
      <w:r w:rsidRPr="0015052C">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w:t>
      </w:r>
      <w:r>
        <w:rPr>
          <w:rFonts w:ascii="Times New Roman" w:hAnsi="Times New Roman" w:cs="Times New Roman"/>
          <w:color w:val="000000" w:themeColor="text1"/>
          <w:sz w:val="26"/>
          <w:szCs w:val="26"/>
          <w:lang w:val="vi-VN"/>
          <w14:textOutline w14:w="0" w14:cap="flat" w14:cmpd="sng" w14:algn="ctr">
            <w14:noFill/>
            <w14:prstDash w14:val="solid"/>
            <w14:round/>
          </w14:textOutline>
        </w:rPr>
        <w:t>Sơ đồ use case phân rã theo tác nhân</w:t>
      </w: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giáo viên</w:t>
      </w:r>
    </w:p>
    <w:p w14:paraId="11994F1A" w14:textId="5843805D"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30A05431" wp14:editId="54253B1A">
            <wp:extent cx="5715000" cy="3557905"/>
            <wp:effectExtent l="0" t="0" r="0" b="4445"/>
            <wp:docPr id="169302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5928" name=""/>
                    <pic:cNvPicPr/>
                  </pic:nvPicPr>
                  <pic:blipFill>
                    <a:blip r:embed="rId13"/>
                    <a:stretch>
                      <a:fillRect/>
                    </a:stretch>
                  </pic:blipFill>
                  <pic:spPr>
                    <a:xfrm>
                      <a:off x="0" y="0"/>
                      <a:ext cx="5715000" cy="3557905"/>
                    </a:xfrm>
                    <a:prstGeom prst="rect">
                      <a:avLst/>
                    </a:prstGeom>
                  </pic:spPr>
                </pic:pic>
              </a:graphicData>
            </a:graphic>
          </wp:inline>
        </w:drawing>
      </w:r>
    </w:p>
    <w:p w14:paraId="035689E6" w14:textId="746A0FF9"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Chức năng quản lí bài thi</w:t>
      </w:r>
    </w:p>
    <w:p w14:paraId="55F7268F" w14:textId="6713200E"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drawing>
          <wp:inline distT="0" distB="0" distL="0" distR="0" wp14:anchorId="63C1B89D" wp14:editId="0415A5B7">
            <wp:extent cx="5715000" cy="3584575"/>
            <wp:effectExtent l="0" t="0" r="0" b="0"/>
            <wp:docPr id="261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24" name=""/>
                    <pic:cNvPicPr/>
                  </pic:nvPicPr>
                  <pic:blipFill>
                    <a:blip r:embed="rId14"/>
                    <a:stretch>
                      <a:fillRect/>
                    </a:stretch>
                  </pic:blipFill>
                  <pic:spPr>
                    <a:xfrm>
                      <a:off x="0" y="0"/>
                      <a:ext cx="5715000" cy="3584575"/>
                    </a:xfrm>
                    <a:prstGeom prst="rect">
                      <a:avLst/>
                    </a:prstGeom>
                  </pic:spPr>
                </pic:pic>
              </a:graphicData>
            </a:graphic>
          </wp:inline>
        </w:drawing>
      </w:r>
    </w:p>
    <w:p w14:paraId="39B54717" w14:textId="0287A9C8"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Chức năng quản lí lớp</w:t>
      </w:r>
    </w:p>
    <w:p w14:paraId="0AE47136" w14:textId="274ACFEF"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7C17D1AC" wp14:editId="630200C1">
            <wp:extent cx="5715000" cy="3955415"/>
            <wp:effectExtent l="0" t="0" r="0" b="6985"/>
            <wp:docPr id="185619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3946" name=""/>
                    <pic:cNvPicPr/>
                  </pic:nvPicPr>
                  <pic:blipFill>
                    <a:blip r:embed="rId15"/>
                    <a:stretch>
                      <a:fillRect/>
                    </a:stretch>
                  </pic:blipFill>
                  <pic:spPr>
                    <a:xfrm>
                      <a:off x="0" y="0"/>
                      <a:ext cx="5715000" cy="3955415"/>
                    </a:xfrm>
                    <a:prstGeom prst="rect">
                      <a:avLst/>
                    </a:prstGeom>
                  </pic:spPr>
                </pic:pic>
              </a:graphicData>
            </a:graphic>
          </wp:inline>
        </w:drawing>
      </w:r>
    </w:p>
    <w:p w14:paraId="64252830" w14:textId="79A43041"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Chức năng xem lịch sử làm bài</w:t>
      </w:r>
    </w:p>
    <w:p w14:paraId="5A5C2056" w14:textId="73EBC441" w:rsidR="00F868B0" w:rsidRDefault="00F868B0"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drawing>
          <wp:inline distT="0" distB="0" distL="0" distR="0" wp14:anchorId="36D4ED2C" wp14:editId="3AAB12CE">
            <wp:extent cx="5715000" cy="3388360"/>
            <wp:effectExtent l="0" t="0" r="0" b="2540"/>
            <wp:docPr id="48270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09367" name=""/>
                    <pic:cNvPicPr/>
                  </pic:nvPicPr>
                  <pic:blipFill>
                    <a:blip r:embed="rId16"/>
                    <a:stretch>
                      <a:fillRect/>
                    </a:stretch>
                  </pic:blipFill>
                  <pic:spPr>
                    <a:xfrm>
                      <a:off x="0" y="0"/>
                      <a:ext cx="5715000" cy="3388360"/>
                    </a:xfrm>
                    <a:prstGeom prst="rect">
                      <a:avLst/>
                    </a:prstGeom>
                  </pic:spPr>
                </pic:pic>
              </a:graphicData>
            </a:graphic>
          </wp:inline>
        </w:drawing>
      </w:r>
    </w:p>
    <w:p w14:paraId="43D0E30D" w14:textId="257CDAA9" w:rsidR="00F868B0" w:rsidRDefault="00F868B0"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Chức năng chỉnh sửa profile</w:t>
      </w:r>
    </w:p>
    <w:p w14:paraId="02CCF771" w14:textId="77777777"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525216DC" w14:textId="64287E80"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3.2.2.</w:t>
      </w: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Sơ đồ use case phân rã theo tác nhân </w:t>
      </w:r>
      <w:r>
        <w:rPr>
          <w:rFonts w:ascii="Times New Roman" w:hAnsi="Times New Roman" w:cs="Times New Roman"/>
          <w:color w:val="000000" w:themeColor="text1"/>
          <w:sz w:val="26"/>
          <w:szCs w:val="26"/>
          <w:lang w:val="vi-VN"/>
          <w14:textOutline w14:w="0" w14:cap="flat" w14:cmpd="sng" w14:algn="ctr">
            <w14:noFill/>
            <w14:prstDash w14:val="solid"/>
            <w14:round/>
          </w14:textOutline>
        </w:rPr>
        <w:t>sinh viên</w:t>
      </w:r>
    </w:p>
    <w:p w14:paraId="459D64A9" w14:textId="6A5D9E13"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drawing>
          <wp:inline distT="0" distB="0" distL="0" distR="0" wp14:anchorId="248624CF" wp14:editId="1FB43AA5">
            <wp:extent cx="5715000" cy="2978150"/>
            <wp:effectExtent l="0" t="0" r="0" b="0"/>
            <wp:docPr id="168032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1911" name=""/>
                    <pic:cNvPicPr/>
                  </pic:nvPicPr>
                  <pic:blipFill>
                    <a:blip r:embed="rId17"/>
                    <a:stretch>
                      <a:fillRect/>
                    </a:stretch>
                  </pic:blipFill>
                  <pic:spPr>
                    <a:xfrm>
                      <a:off x="0" y="0"/>
                      <a:ext cx="5715000" cy="2978150"/>
                    </a:xfrm>
                    <a:prstGeom prst="rect">
                      <a:avLst/>
                    </a:prstGeom>
                  </pic:spPr>
                </pic:pic>
              </a:graphicData>
            </a:graphic>
          </wp:inline>
        </w:drawing>
      </w:r>
    </w:p>
    <w:p w14:paraId="3F9B9904" w14:textId="6544FD3F"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Chức năng xem danh sách bài thi</w:t>
      </w:r>
    </w:p>
    <w:p w14:paraId="78FD0380" w14:textId="70EF4389"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drawing>
          <wp:inline distT="0" distB="0" distL="0" distR="0" wp14:anchorId="25FEC280" wp14:editId="061C835E">
            <wp:extent cx="5715000" cy="3188335"/>
            <wp:effectExtent l="0" t="0" r="0" b="0"/>
            <wp:docPr id="69223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38510" name=""/>
                    <pic:cNvPicPr/>
                  </pic:nvPicPr>
                  <pic:blipFill>
                    <a:blip r:embed="rId18"/>
                    <a:stretch>
                      <a:fillRect/>
                    </a:stretch>
                  </pic:blipFill>
                  <pic:spPr>
                    <a:xfrm>
                      <a:off x="0" y="0"/>
                      <a:ext cx="5715000" cy="3188335"/>
                    </a:xfrm>
                    <a:prstGeom prst="rect">
                      <a:avLst/>
                    </a:prstGeom>
                  </pic:spPr>
                </pic:pic>
              </a:graphicData>
            </a:graphic>
          </wp:inline>
        </w:drawing>
      </w:r>
    </w:p>
    <w:p w14:paraId="0CBC9638" w14:textId="63C280FF" w:rsidR="0015052C" w:rsidRDefault="0015052C"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Chức năng làm bài thi</w:t>
      </w:r>
    </w:p>
    <w:p w14:paraId="6B81E9E1" w14:textId="78C34EDA" w:rsidR="00F868B0" w:rsidRDefault="00F868B0"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77B507D7" wp14:editId="5357F622">
            <wp:extent cx="5715000" cy="3492500"/>
            <wp:effectExtent l="0" t="0" r="0" b="0"/>
            <wp:docPr id="18823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4938" name=""/>
                    <pic:cNvPicPr/>
                  </pic:nvPicPr>
                  <pic:blipFill>
                    <a:blip r:embed="rId19"/>
                    <a:stretch>
                      <a:fillRect/>
                    </a:stretch>
                  </pic:blipFill>
                  <pic:spPr>
                    <a:xfrm>
                      <a:off x="0" y="0"/>
                      <a:ext cx="5715000" cy="3492500"/>
                    </a:xfrm>
                    <a:prstGeom prst="rect">
                      <a:avLst/>
                    </a:prstGeom>
                  </pic:spPr>
                </pic:pic>
              </a:graphicData>
            </a:graphic>
          </wp:inline>
        </w:drawing>
      </w:r>
    </w:p>
    <w:p w14:paraId="7A720FBA" w14:textId="611D9459" w:rsidR="00F868B0" w:rsidRDefault="00F868B0" w:rsidP="0015052C">
      <w:pPr>
        <w:pStyle w:val="ListBullet"/>
        <w:numPr>
          <w:ilvl w:val="0"/>
          <w:numId w:val="0"/>
        </w:numPr>
        <w:tabs>
          <w:tab w:val="left" w:pos="720"/>
        </w:tabs>
        <w:spacing w:after="0" w:line="360" w:lineRule="auto"/>
        <w:ind w:left="360" w:hanging="108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Chức năng chỉnh sửa profile</w:t>
      </w:r>
    </w:p>
    <w:p w14:paraId="7E5E4772" w14:textId="77777777" w:rsidR="0015052C" w:rsidRDefault="0015052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5CD65116" w14:textId="3C7AE9B8" w:rsidR="0015052C"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3.</w:t>
      </w:r>
      <w:r>
        <w:rPr>
          <w:rFonts w:ascii="Times New Roman" w:hAnsi="Times New Roman" w:cs="Times New Roman"/>
          <w:color w:val="000000" w:themeColor="text1"/>
          <w:sz w:val="26"/>
          <w:szCs w:val="26"/>
          <w14:textOutline w14:w="0" w14:cap="flat" w14:cmpd="sng" w14:algn="ctr">
            <w14:noFill/>
            <w14:prstDash w14:val="solid"/>
            <w14:round/>
          </w14:textOutline>
        </w:rPr>
        <w:t>2</w:t>
      </w:r>
      <w:r>
        <w:rPr>
          <w:rFonts w:ascii="Times New Roman" w:hAnsi="Times New Roman" w:cs="Times New Roman"/>
          <w:color w:val="000000" w:themeColor="text1"/>
          <w:sz w:val="26"/>
          <w:szCs w:val="26"/>
          <w:lang w:val="vi-VN"/>
          <w14:textOutline w14:w="0" w14:cap="flat" w14:cmpd="sng" w14:algn="ctr">
            <w14:noFill/>
            <w14:prstDash w14:val="solid"/>
            <w14:round/>
          </w14:textOutline>
        </w:rPr>
        <w:t>.3.Use case phân rã theo tác nhân admin</w:t>
      </w:r>
    </w:p>
    <w:p w14:paraId="7B7B1382" w14:textId="43E1416D"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14:textOutline w14:w="0" w14:cap="flat" w14:cmpd="sng" w14:algn="ctr">
            <w14:noFill/>
            <w14:prstDash w14:val="solid"/>
            <w14:round/>
          </w14:textOutline>
        </w:rPr>
      </w:pPr>
      <w:r>
        <w:rPr>
          <w:noProof/>
        </w:rPr>
        <w:drawing>
          <wp:inline distT="0" distB="0" distL="0" distR="0" wp14:anchorId="3397D74E" wp14:editId="2546DFE9">
            <wp:extent cx="5715000" cy="3262630"/>
            <wp:effectExtent l="0" t="0" r="0" b="0"/>
            <wp:docPr id="86822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4643" name=""/>
                    <pic:cNvPicPr/>
                  </pic:nvPicPr>
                  <pic:blipFill>
                    <a:blip r:embed="rId20"/>
                    <a:stretch>
                      <a:fillRect/>
                    </a:stretch>
                  </pic:blipFill>
                  <pic:spPr>
                    <a:xfrm>
                      <a:off x="0" y="0"/>
                      <a:ext cx="5715000" cy="3262630"/>
                    </a:xfrm>
                    <a:prstGeom prst="rect">
                      <a:avLst/>
                    </a:prstGeom>
                  </pic:spPr>
                </pic:pic>
              </a:graphicData>
            </a:graphic>
          </wp:inline>
        </w:drawing>
      </w:r>
    </w:p>
    <w:p w14:paraId="065065F8" w14:textId="77777777"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14:textOutline w14:w="0" w14:cap="flat" w14:cmpd="sng" w14:algn="ctr">
            <w14:noFill/>
            <w14:prstDash w14:val="solid"/>
            <w14:round/>
          </w14:textOutline>
        </w:rPr>
      </w:pPr>
    </w:p>
    <w:p w14:paraId="0FF76F1C" w14:textId="3892E9D0"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14:textOutline w14:w="0" w14:cap="flat" w14:cmpd="sng" w14:algn="ctr">
            <w14:noFill/>
            <w14:prstDash w14:val="solid"/>
            <w14:round/>
          </w14:textOutline>
        </w:rPr>
        <w:lastRenderedPageBreak/>
        <w:t>3.3.Luồng</w:t>
      </w: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sự kiện </w:t>
      </w:r>
    </w:p>
    <w:tbl>
      <w:tblPr>
        <w:tblW w:w="9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421"/>
      </w:tblGrid>
      <w:tr w:rsidR="00F868B0" w:rsidRPr="00F868B0" w14:paraId="63570175" w14:textId="77777777" w:rsidTr="008B18E2">
        <w:tc>
          <w:tcPr>
            <w:tcW w:w="2065" w:type="dxa"/>
          </w:tcPr>
          <w:p w14:paraId="1E42A516"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Tên Use case:</w:t>
            </w:r>
          </w:p>
        </w:tc>
        <w:tc>
          <w:tcPr>
            <w:tcW w:w="7421" w:type="dxa"/>
          </w:tcPr>
          <w:p w14:paraId="7DC40093"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b/>
                <w:color w:val="auto"/>
                <w:sz w:val="26"/>
                <w:szCs w:val="26"/>
                <w:highlight w:val="white"/>
                <w:lang w:val="vi-VN" w:eastAsia="en-US"/>
              </w:rPr>
              <w:t>Quản lý bài thi</w:t>
            </w:r>
          </w:p>
        </w:tc>
      </w:tr>
      <w:tr w:rsidR="00F868B0" w:rsidRPr="00F868B0" w14:paraId="2D6732E5" w14:textId="77777777" w:rsidTr="008B18E2">
        <w:tc>
          <w:tcPr>
            <w:tcW w:w="2065" w:type="dxa"/>
          </w:tcPr>
          <w:p w14:paraId="1BDFE1AA"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 xml:space="preserve">Actor: </w:t>
            </w:r>
          </w:p>
        </w:tc>
        <w:tc>
          <w:tcPr>
            <w:tcW w:w="7421" w:type="dxa"/>
          </w:tcPr>
          <w:p w14:paraId="76E0E968" w14:textId="77777777" w:rsidR="00F868B0" w:rsidRPr="00F868B0" w:rsidRDefault="00F868B0" w:rsidP="00F868B0">
            <w:pPr>
              <w:spacing w:after="0" w:line="360" w:lineRule="auto"/>
              <w:rPr>
                <w:rFonts w:ascii="Times New Roman" w:eastAsia="Cambria" w:hAnsi="Times New Roman" w:cs="Times New Roman"/>
                <w:b/>
                <w:color w:val="auto"/>
                <w:sz w:val="26"/>
                <w:szCs w:val="26"/>
                <w:highlight w:val="white"/>
                <w:lang w:val="vi-VN" w:eastAsia="en-US"/>
              </w:rPr>
            </w:pPr>
            <w:r w:rsidRPr="00F868B0">
              <w:rPr>
                <w:rFonts w:ascii="Times New Roman" w:eastAsia="Cambria" w:hAnsi="Times New Roman" w:cs="Times New Roman"/>
                <w:b/>
                <w:color w:val="auto"/>
                <w:sz w:val="26"/>
                <w:szCs w:val="26"/>
                <w:highlight w:val="white"/>
                <w:lang w:val="vi-VN" w:eastAsia="en-US"/>
              </w:rPr>
              <w:t>Admin và giáo viên</w:t>
            </w:r>
          </w:p>
        </w:tc>
      </w:tr>
      <w:tr w:rsidR="00F868B0" w:rsidRPr="00F868B0" w14:paraId="570ED6AA" w14:textId="77777777" w:rsidTr="008B18E2">
        <w:tc>
          <w:tcPr>
            <w:tcW w:w="2065" w:type="dxa"/>
            <w:shd w:val="clear" w:color="auto" w:fill="auto"/>
          </w:tcPr>
          <w:p w14:paraId="6B183542"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 xml:space="preserve">Tiền điều kiện: </w:t>
            </w:r>
          </w:p>
        </w:tc>
        <w:tc>
          <w:tcPr>
            <w:tcW w:w="7421" w:type="dxa"/>
          </w:tcPr>
          <w:p w14:paraId="1AC01C6A" w14:textId="77777777" w:rsidR="00F868B0" w:rsidRPr="00F868B0" w:rsidRDefault="00F868B0" w:rsidP="00F868B0">
            <w:pPr>
              <w:spacing w:after="0" w:line="360" w:lineRule="auto"/>
              <w:rPr>
                <w:rFonts w:ascii="Times New Roman" w:eastAsia="Cambria" w:hAnsi="Times New Roman" w:cs="Times New Roman"/>
                <w:b/>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Giáo viên hoặc Admin đã có tài khoản đăng nhập vào hệ thống.</w:t>
            </w:r>
          </w:p>
        </w:tc>
      </w:tr>
      <w:tr w:rsidR="00F868B0" w:rsidRPr="00F868B0" w14:paraId="51FE5D8F" w14:textId="77777777" w:rsidTr="008B18E2">
        <w:tc>
          <w:tcPr>
            <w:tcW w:w="2065" w:type="dxa"/>
            <w:shd w:val="clear" w:color="auto" w:fill="auto"/>
          </w:tcPr>
          <w:p w14:paraId="6F4E0E86"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Hậu điều kiện:</w:t>
            </w:r>
          </w:p>
        </w:tc>
        <w:tc>
          <w:tcPr>
            <w:tcW w:w="7421" w:type="dxa"/>
          </w:tcPr>
          <w:p w14:paraId="2090118F"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Giáo viên hoặc Admin tạo, chỉnh sửa, xóa được bài thi trên hệ thống</w:t>
            </w:r>
          </w:p>
        </w:tc>
      </w:tr>
      <w:tr w:rsidR="00F868B0" w:rsidRPr="00F868B0" w14:paraId="44A4B257" w14:textId="77777777" w:rsidTr="008B18E2">
        <w:tc>
          <w:tcPr>
            <w:tcW w:w="2065" w:type="dxa"/>
            <w:shd w:val="clear" w:color="auto" w:fill="auto"/>
          </w:tcPr>
          <w:p w14:paraId="26582326"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Luồng chính:</w:t>
            </w:r>
          </w:p>
        </w:tc>
        <w:tc>
          <w:tcPr>
            <w:tcW w:w="7421" w:type="dxa"/>
          </w:tcPr>
          <w:p w14:paraId="1E49275F" w14:textId="77777777" w:rsidR="00F868B0" w:rsidRPr="00F868B0" w:rsidRDefault="00F868B0" w:rsidP="00F868B0">
            <w:pPr>
              <w:numPr>
                <w:ilvl w:val="0"/>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tính năng "Quản lý bài thi".</w:t>
            </w:r>
          </w:p>
          <w:p w14:paraId="777834AF" w14:textId="77777777" w:rsidR="00F868B0" w:rsidRPr="00F868B0" w:rsidRDefault="00F868B0" w:rsidP="00F868B0">
            <w:pPr>
              <w:numPr>
                <w:ilvl w:val="0"/>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hiển thị danh sách bài thi hiện có.</w:t>
            </w:r>
          </w:p>
          <w:p w14:paraId="598A2139" w14:textId="77777777" w:rsidR="00F868B0" w:rsidRPr="00F868B0" w:rsidRDefault="00F868B0" w:rsidP="00F868B0">
            <w:pPr>
              <w:numPr>
                <w:ilvl w:val="0"/>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có thể thực hiện các chức năng sau:</w:t>
            </w:r>
          </w:p>
          <w:p w14:paraId="23296718" w14:textId="77777777" w:rsidR="00F868B0" w:rsidRPr="00F868B0" w:rsidRDefault="00F868B0" w:rsidP="00F868B0">
            <w:pPr>
              <w:numPr>
                <w:ilvl w:val="1"/>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Tạo bài thi (Luồng con A-1)</w:t>
            </w:r>
          </w:p>
          <w:p w14:paraId="0664BFF7" w14:textId="77777777" w:rsidR="00F868B0" w:rsidRPr="00F868B0" w:rsidRDefault="00F868B0" w:rsidP="00F868B0">
            <w:pPr>
              <w:numPr>
                <w:ilvl w:val="1"/>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Chỉnh sửa bài thi (Luồng con A-2)</w:t>
            </w:r>
          </w:p>
          <w:p w14:paraId="62251BB4" w14:textId="77777777" w:rsidR="00F868B0" w:rsidRPr="00F868B0" w:rsidRDefault="00F868B0" w:rsidP="00F868B0">
            <w:pPr>
              <w:numPr>
                <w:ilvl w:val="1"/>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Xóa bài thi (Luồng con A-3)</w:t>
            </w:r>
          </w:p>
        </w:tc>
      </w:tr>
      <w:tr w:rsidR="00F868B0" w:rsidRPr="00F868B0" w14:paraId="2DFB7789" w14:textId="77777777" w:rsidTr="008B18E2">
        <w:tc>
          <w:tcPr>
            <w:tcW w:w="2065" w:type="dxa"/>
            <w:shd w:val="clear" w:color="auto" w:fill="auto"/>
          </w:tcPr>
          <w:p w14:paraId="7D5A874C"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Luồng con:</w:t>
            </w:r>
          </w:p>
        </w:tc>
        <w:tc>
          <w:tcPr>
            <w:tcW w:w="7421" w:type="dxa"/>
          </w:tcPr>
          <w:p w14:paraId="15056AB2" w14:textId="77777777" w:rsidR="00F868B0" w:rsidRPr="00F868B0" w:rsidRDefault="00F868B0" w:rsidP="00F868B0">
            <w:pPr>
              <w:numPr>
                <w:ilvl w:val="0"/>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A-1: Tạo bài thi</w:t>
            </w:r>
          </w:p>
          <w:p w14:paraId="0BDADA5A"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"Tạo bài thi".</w:t>
            </w:r>
          </w:p>
          <w:p w14:paraId="65F75E33"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yêu cầu nhập thông tin bài thi (tên, thời gian, số lượng câu hỏi, v.v.).</w:t>
            </w:r>
          </w:p>
          <w:p w14:paraId="5DE5AA82"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nhập thông tin và lưu bài thi.</w:t>
            </w:r>
          </w:p>
          <w:p w14:paraId="4ECB3137"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xác nhận tạo bài thi thành công.</w:t>
            </w:r>
          </w:p>
          <w:p w14:paraId="642BEBB6"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có thể thêm câu hỏi vào bài thi (Luồng con A-1.1).</w:t>
            </w:r>
          </w:p>
          <w:p w14:paraId="03FE9211" w14:textId="77777777" w:rsidR="00F868B0" w:rsidRPr="00F868B0" w:rsidRDefault="00F868B0" w:rsidP="00F868B0">
            <w:pPr>
              <w:numPr>
                <w:ilvl w:val="0"/>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A-2: Chỉnh sửa bài thi</w:t>
            </w:r>
          </w:p>
          <w:p w14:paraId="58364DB2"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một bài thi từ danh sách.</w:t>
            </w:r>
          </w:p>
          <w:p w14:paraId="364F965B"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hiển thị chi tiết bài thi.</w:t>
            </w:r>
          </w:p>
          <w:p w14:paraId="26480218"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có thể chỉnh sửa các thông tin bài thi hoặc câu hỏi liên quan.</w:t>
            </w:r>
          </w:p>
          <w:p w14:paraId="33850ED0"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lưu thay đổi.</w:t>
            </w:r>
          </w:p>
          <w:p w14:paraId="12960EF7" w14:textId="77777777" w:rsidR="00F868B0" w:rsidRPr="00F868B0" w:rsidRDefault="00F868B0" w:rsidP="00F868B0">
            <w:pPr>
              <w:numPr>
                <w:ilvl w:val="0"/>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A-3: Xóa bài thi</w:t>
            </w:r>
          </w:p>
          <w:p w14:paraId="21C8E58F"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bài thi cần xóa.</w:t>
            </w:r>
          </w:p>
          <w:p w14:paraId="331B71E5"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lastRenderedPageBreak/>
              <w:t>Hệ thống hiển thị cảnh báo xác nhận.</w:t>
            </w:r>
          </w:p>
          <w:p w14:paraId="3EED3AF4" w14:textId="77777777" w:rsidR="00F868B0" w:rsidRPr="00F868B0" w:rsidRDefault="00F868B0" w:rsidP="00F868B0">
            <w:pPr>
              <w:numPr>
                <w:ilvl w:val="1"/>
                <w:numId w:val="29"/>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Nếu người dùng đồng ý, hệ thống xóa bài thi khỏi cơ sở dữ liệu.</w:t>
            </w:r>
          </w:p>
        </w:tc>
      </w:tr>
      <w:tr w:rsidR="00F868B0" w:rsidRPr="00F868B0" w14:paraId="7922E5E9" w14:textId="77777777" w:rsidTr="008B18E2">
        <w:tc>
          <w:tcPr>
            <w:tcW w:w="2065" w:type="dxa"/>
            <w:shd w:val="clear" w:color="auto" w:fill="auto"/>
          </w:tcPr>
          <w:p w14:paraId="232594E5"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lastRenderedPageBreak/>
              <w:t>Luồng rẽ nhánh:</w:t>
            </w:r>
          </w:p>
        </w:tc>
        <w:tc>
          <w:tcPr>
            <w:tcW w:w="7421" w:type="dxa"/>
          </w:tcPr>
          <w:p w14:paraId="73CDCBA9" w14:textId="77777777" w:rsidR="00F868B0" w:rsidRPr="00F868B0" w:rsidRDefault="00F868B0" w:rsidP="00F868B0">
            <w:pPr>
              <w:numPr>
                <w:ilvl w:val="0"/>
                <w:numId w:val="24"/>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E-1: Lỗi nhập thông tin bài thi → Hệ thống yêu cầu nhập lại.</w:t>
            </w:r>
          </w:p>
          <w:p w14:paraId="390B149F" w14:textId="77777777" w:rsidR="00F868B0" w:rsidRPr="00F868B0" w:rsidRDefault="00F868B0" w:rsidP="00F868B0">
            <w:pPr>
              <w:numPr>
                <w:ilvl w:val="0"/>
                <w:numId w:val="24"/>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E-2: Lỗi khi xóa bài thi đang được sử dụng → Hệ thống cảnh báo và không cho phép xóa.</w:t>
            </w:r>
          </w:p>
        </w:tc>
      </w:tr>
      <w:tr w:rsidR="00F868B0" w:rsidRPr="00F868B0" w14:paraId="6DF59161" w14:textId="77777777" w:rsidTr="008B18E2">
        <w:tc>
          <w:tcPr>
            <w:tcW w:w="2065" w:type="dxa"/>
          </w:tcPr>
          <w:p w14:paraId="27690118" w14:textId="77777777" w:rsidR="00F868B0" w:rsidRPr="00F868B0" w:rsidRDefault="00F868B0" w:rsidP="00F868B0">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Luồng rẽ nhánh:</w:t>
            </w:r>
          </w:p>
        </w:tc>
        <w:tc>
          <w:tcPr>
            <w:tcW w:w="7421" w:type="dxa"/>
          </w:tcPr>
          <w:p w14:paraId="025BC1B3" w14:textId="77777777" w:rsidR="00F868B0" w:rsidRPr="00F868B0" w:rsidRDefault="00F868B0" w:rsidP="00F868B0">
            <w:pPr>
              <w:numPr>
                <w:ilvl w:val="0"/>
                <w:numId w:val="26"/>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E-1: Lỗi nhập thông tin lớp → Hệ thống yêu cầu nhập lại.</w:t>
            </w:r>
          </w:p>
          <w:p w14:paraId="1522AA8D" w14:textId="77777777" w:rsidR="00F868B0" w:rsidRPr="00F868B0" w:rsidRDefault="00F868B0" w:rsidP="00F868B0">
            <w:pPr>
              <w:numPr>
                <w:ilvl w:val="0"/>
                <w:numId w:val="26"/>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E-2: Lỗi khi xóa lớp đang có sinh viên → Hệ thống không cho phép xóa.</w:t>
            </w:r>
          </w:p>
        </w:tc>
      </w:tr>
    </w:tbl>
    <w:p w14:paraId="3A642C88" w14:textId="77777777"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14:textOutline w14:w="0" w14:cap="flat" w14:cmpd="sng" w14:algn="ctr">
            <w14:noFill/>
            <w14:prstDash w14:val="solid"/>
            <w14:round/>
          </w14:textOutline>
        </w:rPr>
      </w:pPr>
    </w:p>
    <w:p w14:paraId="1073C9FE" w14:textId="77777777"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14:textOutline w14:w="0" w14:cap="flat" w14:cmpd="sng" w14:algn="ctr">
            <w14:noFill/>
            <w14:prstDash w14:val="solid"/>
            <w14:round/>
          </w14:textOutline>
        </w:rPr>
      </w:pPr>
    </w:p>
    <w:tbl>
      <w:tblPr>
        <w:tblW w:w="9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421"/>
      </w:tblGrid>
      <w:tr w:rsidR="00F868B0" w:rsidRPr="00F868B0" w14:paraId="1FECD443" w14:textId="77777777" w:rsidTr="008B18E2">
        <w:tc>
          <w:tcPr>
            <w:tcW w:w="2065" w:type="dxa"/>
          </w:tcPr>
          <w:p w14:paraId="1F90F89A"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Tên Use case:</w:t>
            </w:r>
          </w:p>
        </w:tc>
        <w:tc>
          <w:tcPr>
            <w:tcW w:w="7421" w:type="dxa"/>
          </w:tcPr>
          <w:p w14:paraId="179DE87D"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b/>
                <w:color w:val="auto"/>
                <w:sz w:val="26"/>
                <w:szCs w:val="26"/>
                <w:highlight w:val="white"/>
                <w:lang w:val="vi-VN" w:eastAsia="en-US"/>
              </w:rPr>
              <w:t>Quản lý lớp học</w:t>
            </w:r>
          </w:p>
        </w:tc>
      </w:tr>
      <w:tr w:rsidR="00F868B0" w:rsidRPr="00F868B0" w14:paraId="52A1F584" w14:textId="77777777" w:rsidTr="008B18E2">
        <w:tc>
          <w:tcPr>
            <w:tcW w:w="2065" w:type="dxa"/>
          </w:tcPr>
          <w:p w14:paraId="5B97C171"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 xml:space="preserve">Actor: </w:t>
            </w:r>
          </w:p>
        </w:tc>
        <w:tc>
          <w:tcPr>
            <w:tcW w:w="7421" w:type="dxa"/>
          </w:tcPr>
          <w:p w14:paraId="67E4E13E" w14:textId="77777777" w:rsidR="00F868B0" w:rsidRPr="00F868B0" w:rsidRDefault="00F868B0" w:rsidP="008B18E2">
            <w:pPr>
              <w:spacing w:after="0" w:line="360" w:lineRule="auto"/>
              <w:rPr>
                <w:rFonts w:ascii="Times New Roman" w:eastAsia="Cambria" w:hAnsi="Times New Roman" w:cs="Times New Roman"/>
                <w:b/>
                <w:color w:val="auto"/>
                <w:sz w:val="26"/>
                <w:szCs w:val="26"/>
                <w:highlight w:val="white"/>
                <w:lang w:val="vi-VN" w:eastAsia="en-US"/>
              </w:rPr>
            </w:pPr>
            <w:r w:rsidRPr="00F868B0">
              <w:rPr>
                <w:rFonts w:ascii="Times New Roman" w:eastAsia="Cambria" w:hAnsi="Times New Roman" w:cs="Times New Roman"/>
                <w:b/>
                <w:color w:val="auto"/>
                <w:sz w:val="26"/>
                <w:szCs w:val="26"/>
                <w:highlight w:val="white"/>
                <w:lang w:val="vi-VN" w:eastAsia="en-US"/>
              </w:rPr>
              <w:t>Admin và giáo viên</w:t>
            </w:r>
          </w:p>
        </w:tc>
      </w:tr>
      <w:tr w:rsidR="00F868B0" w:rsidRPr="00F868B0" w14:paraId="7E3E90F5" w14:textId="77777777" w:rsidTr="008B18E2">
        <w:tc>
          <w:tcPr>
            <w:tcW w:w="2065" w:type="dxa"/>
          </w:tcPr>
          <w:p w14:paraId="2A54BBAC"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 xml:space="preserve">Tiền điều kiện: </w:t>
            </w:r>
          </w:p>
        </w:tc>
        <w:tc>
          <w:tcPr>
            <w:tcW w:w="7421" w:type="dxa"/>
          </w:tcPr>
          <w:p w14:paraId="0FB06C7C" w14:textId="77777777" w:rsidR="00F868B0" w:rsidRPr="00F868B0" w:rsidRDefault="00F868B0" w:rsidP="008B18E2">
            <w:pPr>
              <w:spacing w:after="0" w:line="360" w:lineRule="auto"/>
              <w:rPr>
                <w:rFonts w:ascii="Times New Roman" w:eastAsia="Cambria" w:hAnsi="Times New Roman" w:cs="Times New Roman"/>
                <w:b/>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Giáo viên hoặc Admin đã có tài khoản đăng nhập vào hệ thống.</w:t>
            </w:r>
          </w:p>
        </w:tc>
      </w:tr>
      <w:tr w:rsidR="00F868B0" w:rsidRPr="00F868B0" w14:paraId="4ADC83E0" w14:textId="77777777" w:rsidTr="008B18E2">
        <w:tc>
          <w:tcPr>
            <w:tcW w:w="2065" w:type="dxa"/>
          </w:tcPr>
          <w:p w14:paraId="414C04E2"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Hậu điều kiện:</w:t>
            </w:r>
          </w:p>
        </w:tc>
        <w:tc>
          <w:tcPr>
            <w:tcW w:w="7421" w:type="dxa"/>
          </w:tcPr>
          <w:p w14:paraId="1C6431F0"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Giáo viên hoặc Admin tạo, chỉnh sửa, xóa được lớp học trên hệ thống</w:t>
            </w:r>
          </w:p>
        </w:tc>
      </w:tr>
      <w:tr w:rsidR="00F868B0" w:rsidRPr="00F868B0" w14:paraId="3AE9C763" w14:textId="77777777" w:rsidTr="008B18E2">
        <w:tc>
          <w:tcPr>
            <w:tcW w:w="2065" w:type="dxa"/>
          </w:tcPr>
          <w:p w14:paraId="08BC115A"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Luồng chính:</w:t>
            </w:r>
          </w:p>
        </w:tc>
        <w:tc>
          <w:tcPr>
            <w:tcW w:w="7421" w:type="dxa"/>
          </w:tcPr>
          <w:p w14:paraId="31F26F88" w14:textId="77777777" w:rsidR="00F868B0" w:rsidRPr="00F868B0" w:rsidRDefault="00F868B0" w:rsidP="008B18E2">
            <w:pPr>
              <w:numPr>
                <w:ilvl w:val="0"/>
                <w:numId w:val="27"/>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tính năng "Quản lý lớp học".</w:t>
            </w:r>
          </w:p>
          <w:p w14:paraId="3CAD72F9" w14:textId="77777777" w:rsidR="00F868B0" w:rsidRPr="00F868B0" w:rsidRDefault="00F868B0" w:rsidP="008B18E2">
            <w:pPr>
              <w:numPr>
                <w:ilvl w:val="0"/>
                <w:numId w:val="27"/>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hiển thị danh sách lớp học.</w:t>
            </w:r>
          </w:p>
          <w:p w14:paraId="652087A2" w14:textId="77777777" w:rsidR="00F868B0" w:rsidRPr="00F868B0" w:rsidRDefault="00F868B0" w:rsidP="008B18E2">
            <w:pPr>
              <w:numPr>
                <w:ilvl w:val="0"/>
                <w:numId w:val="27"/>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có thể thực hiện các chức năng sau:</w:t>
            </w:r>
          </w:p>
          <w:p w14:paraId="2C002F24" w14:textId="77777777" w:rsidR="00F868B0" w:rsidRPr="00F868B0" w:rsidRDefault="00F868B0" w:rsidP="008B18E2">
            <w:pPr>
              <w:numPr>
                <w:ilvl w:val="1"/>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Thêm lớp (Luồng con B-1)</w:t>
            </w:r>
          </w:p>
          <w:p w14:paraId="1E1D3107" w14:textId="77777777" w:rsidR="00F868B0" w:rsidRPr="00F868B0" w:rsidRDefault="00F868B0" w:rsidP="008B18E2">
            <w:pPr>
              <w:numPr>
                <w:ilvl w:val="1"/>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Chỉnh sửa thông tin lớp (Luồng con B-2)</w:t>
            </w:r>
          </w:p>
          <w:p w14:paraId="60EE8ED1" w14:textId="77777777" w:rsidR="00F868B0" w:rsidRPr="00F868B0" w:rsidRDefault="00F868B0" w:rsidP="008B18E2">
            <w:pPr>
              <w:numPr>
                <w:ilvl w:val="1"/>
                <w:numId w:val="28"/>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Xóa lớp (Luồng con B-3)</w:t>
            </w:r>
          </w:p>
        </w:tc>
      </w:tr>
      <w:tr w:rsidR="00F868B0" w:rsidRPr="00F868B0" w14:paraId="76A9F070" w14:textId="77777777" w:rsidTr="008B18E2">
        <w:tc>
          <w:tcPr>
            <w:tcW w:w="2065" w:type="dxa"/>
          </w:tcPr>
          <w:p w14:paraId="3592E42D" w14:textId="77777777" w:rsidR="00F868B0" w:rsidRPr="00F868B0" w:rsidRDefault="00F868B0" w:rsidP="008B18E2">
            <w:p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Luồng con:</w:t>
            </w:r>
          </w:p>
        </w:tc>
        <w:tc>
          <w:tcPr>
            <w:tcW w:w="7421" w:type="dxa"/>
          </w:tcPr>
          <w:p w14:paraId="5F486990" w14:textId="77777777" w:rsidR="00F868B0" w:rsidRPr="00F868B0" w:rsidRDefault="00F868B0" w:rsidP="008B18E2">
            <w:pPr>
              <w:numPr>
                <w:ilvl w:val="0"/>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B-1: Thêm lớp</w:t>
            </w:r>
          </w:p>
          <w:p w14:paraId="7806A3A2"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"Thêm lớp".</w:t>
            </w:r>
          </w:p>
          <w:p w14:paraId="31C07464"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yêu cầu nhập thông tin lớp (tên lớp, mô tả, giáo viên phụ trách).</w:t>
            </w:r>
          </w:p>
          <w:p w14:paraId="3F3DE197"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nhập thông tin và lưu.</w:t>
            </w:r>
          </w:p>
          <w:p w14:paraId="44043FB6"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lastRenderedPageBreak/>
              <w:t>Hệ thống xác nhận tạo lớp thành công.</w:t>
            </w:r>
          </w:p>
          <w:p w14:paraId="720D0B7F" w14:textId="77777777" w:rsidR="00F868B0" w:rsidRPr="00F868B0" w:rsidRDefault="00F868B0" w:rsidP="008B18E2">
            <w:pPr>
              <w:numPr>
                <w:ilvl w:val="0"/>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B-2: Chỉnh sửa thông tin lớp</w:t>
            </w:r>
          </w:p>
          <w:p w14:paraId="797EF3EE"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một lớp học từ danh sách.</w:t>
            </w:r>
          </w:p>
          <w:p w14:paraId="1660E7C7"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hiển thị chi tiết lớp học.</w:t>
            </w:r>
          </w:p>
          <w:p w14:paraId="1EA86994"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chỉnh sửa thông tin và lưu lại.</w:t>
            </w:r>
          </w:p>
          <w:p w14:paraId="3DE713A7" w14:textId="77777777" w:rsidR="00F868B0" w:rsidRPr="00F868B0" w:rsidRDefault="00F868B0" w:rsidP="008B18E2">
            <w:pPr>
              <w:numPr>
                <w:ilvl w:val="0"/>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B-3: Xóa lớp</w:t>
            </w:r>
          </w:p>
          <w:p w14:paraId="64E9D30B"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Người dùng chọn một lớp học cần xóa.</w:t>
            </w:r>
          </w:p>
          <w:p w14:paraId="795243FB"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Hệ thống cảnh báo xác nhận.</w:t>
            </w:r>
          </w:p>
          <w:p w14:paraId="6406DF1B" w14:textId="77777777" w:rsidR="00F868B0" w:rsidRPr="00F868B0" w:rsidRDefault="00F868B0" w:rsidP="008B18E2">
            <w:pPr>
              <w:numPr>
                <w:ilvl w:val="1"/>
                <w:numId w:val="25"/>
              </w:numPr>
              <w:spacing w:after="0" w:line="360" w:lineRule="auto"/>
              <w:rPr>
                <w:rFonts w:ascii="Times New Roman" w:eastAsia="Cambria" w:hAnsi="Times New Roman" w:cs="Times New Roman"/>
                <w:color w:val="auto"/>
                <w:sz w:val="26"/>
                <w:szCs w:val="26"/>
                <w:highlight w:val="white"/>
                <w:lang w:val="vi-VN" w:eastAsia="en-US"/>
              </w:rPr>
            </w:pPr>
            <w:r w:rsidRPr="00F868B0">
              <w:rPr>
                <w:rFonts w:ascii="Times New Roman" w:eastAsia="Cambria" w:hAnsi="Times New Roman" w:cs="Times New Roman"/>
                <w:color w:val="auto"/>
                <w:sz w:val="26"/>
                <w:szCs w:val="26"/>
                <w:highlight w:val="white"/>
                <w:lang w:val="vi-VN" w:eastAsia="en-US"/>
              </w:rPr>
              <w:t>Nếu người dùng đồng ý, hệ thống xóa lớp học.</w:t>
            </w:r>
          </w:p>
        </w:tc>
      </w:tr>
    </w:tbl>
    <w:p w14:paraId="672F605F" w14:textId="77777777"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14:textOutline w14:w="0" w14:cap="flat" w14:cmpd="sng" w14:algn="ctr">
            <w14:noFill/>
            <w14:prstDash w14:val="solid"/>
            <w14:round/>
          </w14:textOutline>
        </w:rPr>
      </w:pPr>
    </w:p>
    <w:p w14:paraId="483047C9" w14:textId="77777777"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14:textOutline w14:w="0" w14:cap="flat" w14:cmpd="sng" w14:algn="ctr">
            <w14:noFill/>
            <w14:prstDash w14:val="solid"/>
            <w14:round/>
          </w14:textOutline>
        </w:rPr>
      </w:pPr>
    </w:p>
    <w:tbl>
      <w:tblPr>
        <w:tblW w:w="9486" w:type="dxa"/>
        <w:tblLayout w:type="fixed"/>
        <w:tblLook w:val="0400" w:firstRow="0" w:lastRow="0" w:firstColumn="0" w:lastColumn="0" w:noHBand="0" w:noVBand="1"/>
      </w:tblPr>
      <w:tblGrid>
        <w:gridCol w:w="1862"/>
        <w:gridCol w:w="7624"/>
      </w:tblGrid>
      <w:tr w:rsidR="00F868B0" w:rsidRPr="00EC134F" w14:paraId="6D603F49" w14:textId="77777777" w:rsidTr="008B18E2">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E88A"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Tên Use case:</w:t>
            </w:r>
          </w:p>
        </w:tc>
        <w:tc>
          <w:tcPr>
            <w:tcW w:w="76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AB78C"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b/>
                <w:color w:val="000000"/>
                <w:sz w:val="26"/>
                <w:szCs w:val="26"/>
                <w:highlight w:val="white"/>
              </w:rPr>
              <w:t>Xem danh sách bài thi</w:t>
            </w:r>
          </w:p>
        </w:tc>
      </w:tr>
      <w:tr w:rsidR="00F868B0" w:rsidRPr="00EC134F" w14:paraId="7995E58F" w14:textId="77777777" w:rsidTr="008B18E2">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8D406"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Actor: </w:t>
            </w:r>
          </w:p>
        </w:tc>
        <w:tc>
          <w:tcPr>
            <w:tcW w:w="76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AB16F"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b/>
                <w:color w:val="000000"/>
                <w:sz w:val="26"/>
                <w:szCs w:val="26"/>
                <w:highlight w:val="white"/>
              </w:rPr>
              <w:t>Sinh Viên</w:t>
            </w:r>
          </w:p>
        </w:tc>
      </w:tr>
      <w:tr w:rsidR="00F868B0" w:rsidRPr="00EC134F" w14:paraId="3F6B69EC" w14:textId="77777777" w:rsidTr="008B18E2">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9112"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Tiền điều kiện: </w:t>
            </w:r>
          </w:p>
        </w:tc>
        <w:tc>
          <w:tcPr>
            <w:tcW w:w="76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E053B"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Sinh viên đã có tài khoản và đăng nhập vào hệ thống.</w:t>
            </w:r>
          </w:p>
        </w:tc>
      </w:tr>
      <w:tr w:rsidR="00F868B0" w:rsidRPr="00EC134F" w14:paraId="08DDA512" w14:textId="77777777" w:rsidTr="008B18E2">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B5323"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Hậu điều kiện:</w:t>
            </w:r>
          </w:p>
        </w:tc>
        <w:tc>
          <w:tcPr>
            <w:tcW w:w="76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1155F"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Sinh viên xem được danh sách bài thi</w:t>
            </w:r>
          </w:p>
        </w:tc>
      </w:tr>
      <w:tr w:rsidR="00F868B0" w:rsidRPr="00EC134F" w14:paraId="5CF9063A" w14:textId="77777777" w:rsidTr="008B18E2">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268EC"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Luồng chính:</w:t>
            </w:r>
          </w:p>
        </w:tc>
        <w:tc>
          <w:tcPr>
            <w:tcW w:w="76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00737" w14:textId="77777777" w:rsidR="00F868B0" w:rsidRPr="00EC134F" w:rsidRDefault="00F868B0" w:rsidP="00F868B0">
            <w:pPr>
              <w:numPr>
                <w:ilvl w:val="0"/>
                <w:numId w:val="30"/>
              </w:numPr>
              <w:pBdr>
                <w:top w:val="nil"/>
                <w:left w:val="nil"/>
                <w:bottom w:val="nil"/>
                <w:right w:val="nil"/>
                <w:between w:val="nil"/>
              </w:pBdr>
              <w:spacing w:before="240" w:after="0" w:line="360" w:lineRule="auto"/>
              <w:rPr>
                <w:rFonts w:ascii="Times New Roman" w:eastAsia="Cambria" w:hAnsi="Times New Roman" w:cs="Times New Roman"/>
                <w:color w:val="000000"/>
                <w:sz w:val="26"/>
                <w:szCs w:val="26"/>
              </w:rPr>
            </w:pPr>
            <w:r w:rsidRPr="00EC134F">
              <w:rPr>
                <w:rFonts w:ascii="Times New Roman" w:eastAsia="Cambria" w:hAnsi="Times New Roman" w:cs="Times New Roman"/>
                <w:color w:val="000000"/>
                <w:sz w:val="26"/>
                <w:szCs w:val="26"/>
                <w:highlight w:val="white"/>
              </w:rPr>
              <w:t>Sinh viên chọn chức năng "Xem danh sách bài thi".</w:t>
            </w:r>
          </w:p>
          <w:p w14:paraId="6C31AEE1" w14:textId="77777777" w:rsidR="00F868B0" w:rsidRPr="00EC134F" w:rsidRDefault="00F868B0" w:rsidP="00F868B0">
            <w:pPr>
              <w:numPr>
                <w:ilvl w:val="0"/>
                <w:numId w:val="30"/>
              </w:numPr>
              <w:pBdr>
                <w:top w:val="nil"/>
                <w:left w:val="nil"/>
                <w:bottom w:val="nil"/>
                <w:right w:val="nil"/>
                <w:between w:val="nil"/>
              </w:pBdr>
              <w:spacing w:after="0" w:line="360" w:lineRule="auto"/>
              <w:rPr>
                <w:rFonts w:ascii="Times New Roman" w:eastAsia="Cambria" w:hAnsi="Times New Roman" w:cs="Times New Roman"/>
                <w:color w:val="000000"/>
                <w:sz w:val="26"/>
                <w:szCs w:val="26"/>
              </w:rPr>
            </w:pPr>
            <w:r w:rsidRPr="00EC134F">
              <w:rPr>
                <w:rFonts w:ascii="Times New Roman" w:eastAsia="Cambria" w:hAnsi="Times New Roman" w:cs="Times New Roman"/>
                <w:color w:val="000000"/>
                <w:sz w:val="26"/>
                <w:szCs w:val="26"/>
                <w:highlight w:val="white"/>
              </w:rPr>
              <w:t>Hệ thống hiển thị danh sách các bài thi mà sinh viên được phép xem.</w:t>
            </w:r>
          </w:p>
          <w:p w14:paraId="490EEF24" w14:textId="77777777" w:rsidR="00F868B0" w:rsidRPr="00EC134F" w:rsidRDefault="00F868B0" w:rsidP="00F868B0">
            <w:pPr>
              <w:numPr>
                <w:ilvl w:val="0"/>
                <w:numId w:val="30"/>
              </w:numPr>
              <w:pBdr>
                <w:top w:val="nil"/>
                <w:left w:val="nil"/>
                <w:bottom w:val="nil"/>
                <w:right w:val="nil"/>
                <w:between w:val="nil"/>
              </w:pBdr>
              <w:spacing w:after="240" w:line="360" w:lineRule="auto"/>
              <w:rPr>
                <w:rFonts w:ascii="Times New Roman" w:eastAsia="Cambria" w:hAnsi="Times New Roman" w:cs="Times New Roman"/>
                <w:color w:val="000000"/>
                <w:sz w:val="26"/>
                <w:szCs w:val="26"/>
              </w:rPr>
            </w:pPr>
            <w:r w:rsidRPr="00EC134F">
              <w:rPr>
                <w:rFonts w:ascii="Times New Roman" w:eastAsia="Cambria" w:hAnsi="Times New Roman" w:cs="Times New Roman"/>
                <w:color w:val="000000"/>
                <w:sz w:val="26"/>
                <w:szCs w:val="26"/>
                <w:highlight w:val="white"/>
              </w:rPr>
              <w:t>Sinh viên xem danh sách bài thi.</w:t>
            </w:r>
          </w:p>
        </w:tc>
      </w:tr>
      <w:tr w:rsidR="00F868B0" w:rsidRPr="00EC134F" w14:paraId="033A4D90" w14:textId="77777777" w:rsidTr="008B18E2">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0CA37"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Luồng con:</w:t>
            </w:r>
          </w:p>
        </w:tc>
        <w:tc>
          <w:tcPr>
            <w:tcW w:w="76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A9670"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Không có</w:t>
            </w:r>
          </w:p>
        </w:tc>
      </w:tr>
      <w:tr w:rsidR="00F868B0" w:rsidRPr="00EC134F" w14:paraId="3126B72E" w14:textId="77777777" w:rsidTr="008B18E2">
        <w:tc>
          <w:tcPr>
            <w:tcW w:w="1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E3EFD"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Luồng rẽ nhánh:</w:t>
            </w:r>
          </w:p>
        </w:tc>
        <w:tc>
          <w:tcPr>
            <w:tcW w:w="76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35A2A"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Không</w:t>
            </w:r>
          </w:p>
        </w:tc>
      </w:tr>
    </w:tbl>
    <w:p w14:paraId="44F55DBD" w14:textId="77777777"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14:textOutline w14:w="0" w14:cap="flat" w14:cmpd="sng" w14:algn="ctr">
            <w14:noFill/>
            <w14:prstDash w14:val="solid"/>
            <w14:round/>
          </w14:textOutline>
        </w:rPr>
      </w:pPr>
    </w:p>
    <w:tbl>
      <w:tblPr>
        <w:tblW w:w="9486" w:type="dxa"/>
        <w:tblLayout w:type="fixed"/>
        <w:tblLook w:val="0400" w:firstRow="0" w:lastRow="0" w:firstColumn="0" w:lastColumn="0" w:noHBand="0" w:noVBand="1"/>
      </w:tblPr>
      <w:tblGrid>
        <w:gridCol w:w="1512"/>
        <w:gridCol w:w="7974"/>
      </w:tblGrid>
      <w:tr w:rsidR="00F868B0" w:rsidRPr="00EC134F" w14:paraId="49C3C21A" w14:textId="77777777" w:rsidTr="008B18E2">
        <w:tc>
          <w:tcPr>
            <w:tcW w:w="1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857083"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Tên Use case:</w:t>
            </w:r>
          </w:p>
        </w:tc>
        <w:tc>
          <w:tcPr>
            <w:tcW w:w="7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A1EFE"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b/>
                <w:color w:val="000000"/>
                <w:sz w:val="26"/>
                <w:szCs w:val="26"/>
                <w:highlight w:val="white"/>
              </w:rPr>
              <w:t>Làm bài thi</w:t>
            </w:r>
          </w:p>
        </w:tc>
      </w:tr>
      <w:tr w:rsidR="00F868B0" w:rsidRPr="00EC134F" w14:paraId="3CBF5E66" w14:textId="77777777" w:rsidTr="008B18E2">
        <w:tc>
          <w:tcPr>
            <w:tcW w:w="1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A3263"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Actor: </w:t>
            </w:r>
          </w:p>
        </w:tc>
        <w:tc>
          <w:tcPr>
            <w:tcW w:w="7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C0318"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b/>
                <w:color w:val="000000"/>
                <w:sz w:val="26"/>
                <w:szCs w:val="26"/>
                <w:highlight w:val="white"/>
              </w:rPr>
              <w:t>Sinh Viên</w:t>
            </w:r>
          </w:p>
        </w:tc>
      </w:tr>
      <w:tr w:rsidR="00F868B0" w:rsidRPr="00EC134F" w14:paraId="528B2E99" w14:textId="77777777" w:rsidTr="008B18E2">
        <w:tc>
          <w:tcPr>
            <w:tcW w:w="1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54F1E"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lastRenderedPageBreak/>
              <w:t>Tiền điều kiện: </w:t>
            </w:r>
          </w:p>
        </w:tc>
        <w:tc>
          <w:tcPr>
            <w:tcW w:w="7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08E021"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Sinh viên đã có tài khoản và đăng nhập vào hệ thống.</w:t>
            </w:r>
          </w:p>
        </w:tc>
      </w:tr>
      <w:tr w:rsidR="00F868B0" w:rsidRPr="00EC134F" w14:paraId="36E64E3E" w14:textId="77777777" w:rsidTr="008B18E2">
        <w:tc>
          <w:tcPr>
            <w:tcW w:w="1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790E7"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Hậu điều kiện:</w:t>
            </w:r>
          </w:p>
        </w:tc>
        <w:tc>
          <w:tcPr>
            <w:tcW w:w="7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EC848"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Sinh viên làm bài thi</w:t>
            </w:r>
          </w:p>
        </w:tc>
      </w:tr>
      <w:tr w:rsidR="00F868B0" w:rsidRPr="00EC134F" w14:paraId="74ECD3CC" w14:textId="77777777" w:rsidTr="008B18E2">
        <w:tc>
          <w:tcPr>
            <w:tcW w:w="1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4836E"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Luồng chính:</w:t>
            </w:r>
          </w:p>
        </w:tc>
        <w:tc>
          <w:tcPr>
            <w:tcW w:w="7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2E3D0"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1.     Sinh viên chọn chức năng "Xem danh sách bài thi".</w:t>
            </w:r>
          </w:p>
          <w:p w14:paraId="4E2A55AA"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2.     Hệ thống hiển thị danh sách các bài thi mà sinh viên được phép xem.</w:t>
            </w:r>
          </w:p>
          <w:p w14:paraId="49252FF3"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3.     Sinh viên chọn một bài thi từ danh sách (chọn chức năng "Chọn bài thi").</w:t>
            </w:r>
          </w:p>
          <w:p w14:paraId="32AD6B46"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4.     Hệ thống hiển thị nội dung bài thi.</w:t>
            </w:r>
          </w:p>
          <w:p w14:paraId="41F928C8"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5.     Sinh viên làm bài thi.</w:t>
            </w:r>
          </w:p>
          <w:p w14:paraId="0E9E5E05"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6.     Sinh viên nộp bài thi (chọn chức năng "Làm bài thi").</w:t>
            </w:r>
          </w:p>
          <w:p w14:paraId="6C89A5BA"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7.     Hệ thống ghi nhận kết quả bài thi.</w:t>
            </w:r>
          </w:p>
          <w:p w14:paraId="77A7CE72" w14:textId="77777777" w:rsidR="00F868B0" w:rsidRPr="00EC134F" w:rsidRDefault="00F868B0" w:rsidP="008B18E2">
            <w:pPr>
              <w:spacing w:before="240" w:after="240" w:line="360" w:lineRule="auto"/>
              <w:ind w:left="720"/>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8.     Hệ thống hiển thị thông báo kết quả bài thi (nếu có).</w:t>
            </w:r>
          </w:p>
          <w:p w14:paraId="7BA7F19B" w14:textId="77777777" w:rsidR="00F868B0" w:rsidRPr="00EC134F" w:rsidRDefault="00F868B0" w:rsidP="008B18E2">
            <w:pPr>
              <w:spacing w:after="0" w:line="360" w:lineRule="auto"/>
              <w:rPr>
                <w:rFonts w:ascii="Times New Roman" w:eastAsia="Cambria" w:hAnsi="Times New Roman" w:cs="Times New Roman"/>
                <w:sz w:val="26"/>
                <w:szCs w:val="26"/>
              </w:rPr>
            </w:pPr>
          </w:p>
        </w:tc>
      </w:tr>
      <w:tr w:rsidR="00F868B0" w:rsidRPr="00EC134F" w14:paraId="3AD1242D" w14:textId="77777777" w:rsidTr="008B18E2">
        <w:tc>
          <w:tcPr>
            <w:tcW w:w="1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62921"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Luồng con:</w:t>
            </w:r>
          </w:p>
        </w:tc>
        <w:tc>
          <w:tcPr>
            <w:tcW w:w="7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49FBF"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Không có</w:t>
            </w:r>
          </w:p>
        </w:tc>
      </w:tr>
      <w:tr w:rsidR="00F868B0" w:rsidRPr="00EC134F" w14:paraId="2FE09FF1" w14:textId="77777777" w:rsidTr="008B18E2">
        <w:tc>
          <w:tcPr>
            <w:tcW w:w="1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59843"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Luồng rẽ nhánh:</w:t>
            </w:r>
          </w:p>
        </w:tc>
        <w:tc>
          <w:tcPr>
            <w:tcW w:w="79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8EF883" w14:textId="77777777" w:rsidR="00F868B0" w:rsidRPr="00EC134F" w:rsidRDefault="00F868B0" w:rsidP="008B18E2">
            <w:pPr>
              <w:spacing w:after="0" w:line="360" w:lineRule="auto"/>
              <w:rPr>
                <w:rFonts w:ascii="Times New Roman" w:eastAsia="Cambria" w:hAnsi="Times New Roman" w:cs="Times New Roman"/>
                <w:sz w:val="26"/>
                <w:szCs w:val="26"/>
              </w:rPr>
            </w:pPr>
            <w:r w:rsidRPr="00EC134F">
              <w:rPr>
                <w:rFonts w:ascii="Times New Roman" w:eastAsia="Cambria" w:hAnsi="Times New Roman" w:cs="Times New Roman"/>
                <w:color w:val="000000"/>
                <w:sz w:val="26"/>
                <w:szCs w:val="26"/>
                <w:highlight w:val="white"/>
              </w:rPr>
              <w:t>Nộp bài không thành công : Hệ thống thông báo lỗi (ví dụ: sinh viên không làm 1 câu nào trong bài, nộp bài quá sớm...)</w:t>
            </w:r>
          </w:p>
        </w:tc>
      </w:tr>
    </w:tbl>
    <w:p w14:paraId="25264985" w14:textId="77777777" w:rsidR="00F868B0" w:rsidRPr="003424FC"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179B756F" w14:textId="77777777" w:rsidR="00F868B0" w:rsidRDefault="00F868B0"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1461F2CE" w14:textId="77777777" w:rsidR="003424FC" w:rsidRDefault="003424F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14A1B081" w14:textId="77777777" w:rsidR="003424FC" w:rsidRDefault="003424F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tbl>
      <w:tblPr>
        <w:tblW w:w="9486" w:type="dxa"/>
        <w:tblLayout w:type="fixed"/>
        <w:tblLook w:val="0400" w:firstRow="0" w:lastRow="0" w:firstColumn="0" w:lastColumn="0" w:noHBand="0" w:noVBand="1"/>
      </w:tblPr>
      <w:tblGrid>
        <w:gridCol w:w="1714"/>
        <w:gridCol w:w="7772"/>
      </w:tblGrid>
      <w:tr w:rsidR="003424FC" w:rsidRPr="003424FC" w14:paraId="0D5EC33B" w14:textId="77777777" w:rsidTr="008B18E2">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0DE64"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lastRenderedPageBreak/>
              <w:t>Tên Use case:</w:t>
            </w:r>
          </w:p>
        </w:tc>
        <w:tc>
          <w:tcPr>
            <w:tcW w:w="7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04B8B"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t>Chỉnh sửa profile cá nhân</w:t>
            </w:r>
          </w:p>
        </w:tc>
      </w:tr>
      <w:tr w:rsidR="003424FC" w:rsidRPr="003424FC" w14:paraId="2ACCFC54" w14:textId="77777777" w:rsidTr="008B18E2">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45699"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Actor: </w:t>
            </w:r>
          </w:p>
        </w:tc>
        <w:tc>
          <w:tcPr>
            <w:tcW w:w="7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ECD9" w14:textId="26021AE9"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t xml:space="preserve">Sinh </w:t>
            </w:r>
            <w:r w:rsidR="00483F10">
              <w:rPr>
                <w:rFonts w:ascii="Times New Roman" w:eastAsia="Cambria" w:hAnsi="Times New Roman" w:cs="Times New Roman"/>
                <w:b/>
                <w:color w:val="auto"/>
                <w:sz w:val="26"/>
                <w:szCs w:val="26"/>
                <w:highlight w:val="white"/>
                <w:lang w:val="vi-VN" w:eastAsia="en-US"/>
              </w:rPr>
              <w:t>Viên,</w:t>
            </w:r>
            <w:r w:rsidR="009B23C3">
              <w:rPr>
                <w:rFonts w:ascii="Times New Roman" w:eastAsia="Cambria" w:hAnsi="Times New Roman" w:cs="Times New Roman"/>
                <w:b/>
                <w:color w:val="auto"/>
                <w:sz w:val="26"/>
                <w:szCs w:val="26"/>
                <w:highlight w:val="white"/>
                <w:lang w:val="vi-VN" w:eastAsia="en-US"/>
              </w:rPr>
              <w:t xml:space="preserve"> </w:t>
            </w:r>
            <w:r w:rsidR="00483F10">
              <w:rPr>
                <w:rFonts w:ascii="Times New Roman" w:eastAsia="Cambria" w:hAnsi="Times New Roman" w:cs="Times New Roman"/>
                <w:b/>
                <w:color w:val="auto"/>
                <w:sz w:val="26"/>
                <w:szCs w:val="26"/>
                <w:highlight w:val="white"/>
                <w:lang w:val="vi-VN" w:eastAsia="en-US"/>
              </w:rPr>
              <w:t>Giáo viên</w:t>
            </w:r>
          </w:p>
        </w:tc>
      </w:tr>
      <w:tr w:rsidR="003424FC" w:rsidRPr="003424FC" w14:paraId="3D0E3ED7" w14:textId="77777777" w:rsidTr="008B18E2">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8DE89"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Tiền điều kiện: </w:t>
            </w:r>
          </w:p>
        </w:tc>
        <w:tc>
          <w:tcPr>
            <w:tcW w:w="7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DF434" w14:textId="5A5CF7DD"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 xml:space="preserve"> Sinh </w:t>
            </w:r>
            <w:r w:rsidR="00483F10">
              <w:rPr>
                <w:rFonts w:ascii="Times New Roman" w:eastAsia="Cambria" w:hAnsi="Times New Roman" w:cs="Times New Roman"/>
                <w:color w:val="auto"/>
                <w:sz w:val="26"/>
                <w:szCs w:val="26"/>
                <w:highlight w:val="white"/>
                <w:lang w:val="vi-VN" w:eastAsia="en-US"/>
              </w:rPr>
              <w:t>viên, giáo viên</w:t>
            </w:r>
            <w:r w:rsidRPr="003424FC">
              <w:rPr>
                <w:rFonts w:ascii="Times New Roman" w:eastAsia="Cambria" w:hAnsi="Times New Roman" w:cs="Times New Roman"/>
                <w:color w:val="auto"/>
                <w:sz w:val="26"/>
                <w:szCs w:val="26"/>
                <w:highlight w:val="white"/>
                <w:lang w:val="vi-VN" w:eastAsia="en-US"/>
              </w:rPr>
              <w:t xml:space="preserve"> đã đăng nhập thành công vào hệ thống.</w:t>
            </w:r>
          </w:p>
        </w:tc>
      </w:tr>
      <w:tr w:rsidR="003424FC" w:rsidRPr="003424FC" w14:paraId="330E647D" w14:textId="77777777" w:rsidTr="008B18E2">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D90AD"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Hậu điều kiện:</w:t>
            </w:r>
          </w:p>
        </w:tc>
        <w:tc>
          <w:tcPr>
            <w:tcW w:w="7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41D21"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Hệ thống cập nhật thông tin profile thành công và hiển thị thông báo</w:t>
            </w:r>
          </w:p>
        </w:tc>
      </w:tr>
      <w:tr w:rsidR="003424FC" w:rsidRPr="003424FC" w14:paraId="34A3C4C5" w14:textId="77777777" w:rsidTr="008B18E2">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1DFA8"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Luồng chính:</w:t>
            </w:r>
          </w:p>
        </w:tc>
        <w:tc>
          <w:tcPr>
            <w:tcW w:w="7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E1E79" w14:textId="77777777" w:rsidR="003424FC" w:rsidRPr="003424FC" w:rsidRDefault="003424FC" w:rsidP="003424FC">
            <w:pPr>
              <w:numPr>
                <w:ilvl w:val="0"/>
                <w:numId w:val="31"/>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 xml:space="preserve"> Người dùng chọn chức năng "Chỉnh sửa profile cá nhân"</w:t>
            </w:r>
          </w:p>
          <w:p w14:paraId="13C3FE1F" w14:textId="77777777" w:rsidR="003424FC" w:rsidRPr="003424FC" w:rsidRDefault="003424FC" w:rsidP="003424FC">
            <w:pPr>
              <w:numPr>
                <w:ilvl w:val="0"/>
                <w:numId w:val="31"/>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 Hệ thống hiển thị giao diện chỉnh sửa thông tin cá nhân.  </w:t>
            </w:r>
          </w:p>
          <w:p w14:paraId="60F8AFF8" w14:textId="77777777" w:rsidR="003424FC" w:rsidRPr="003424FC" w:rsidRDefault="003424FC" w:rsidP="003424FC">
            <w:pPr>
              <w:numPr>
                <w:ilvl w:val="0"/>
                <w:numId w:val="31"/>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 Người dùng có thể thực hiện các thao tác chỉnh sửa sau:</w:t>
            </w:r>
          </w:p>
          <w:p w14:paraId="3F83AC96" w14:textId="77777777" w:rsidR="003424FC" w:rsidRPr="003424FC" w:rsidRDefault="003424FC" w:rsidP="003424FC">
            <w:pPr>
              <w:numPr>
                <w:ilvl w:val="0"/>
                <w:numId w:val="32"/>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Thay đổi email: thực hiện luồng con C-1.</w:t>
            </w:r>
          </w:p>
          <w:p w14:paraId="3980DB1F" w14:textId="77777777" w:rsidR="003424FC" w:rsidRPr="003424FC" w:rsidRDefault="003424FC" w:rsidP="003424FC">
            <w:pPr>
              <w:numPr>
                <w:ilvl w:val="0"/>
                <w:numId w:val="32"/>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Thay đổi ảnh đại diện: thực hiện luồng con C-2.</w:t>
            </w:r>
          </w:p>
          <w:p w14:paraId="1F630BEE" w14:textId="77777777" w:rsidR="003424FC" w:rsidRPr="003424FC" w:rsidRDefault="003424FC" w:rsidP="003424FC">
            <w:pPr>
              <w:numPr>
                <w:ilvl w:val="0"/>
                <w:numId w:val="32"/>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Thay đổi mã sinh viên: thực hiện luồng con C-3.</w:t>
            </w:r>
          </w:p>
          <w:p w14:paraId="35CD70DE" w14:textId="77777777" w:rsidR="003424FC" w:rsidRPr="003424FC" w:rsidRDefault="003424FC" w:rsidP="003424FC">
            <w:pPr>
              <w:numPr>
                <w:ilvl w:val="0"/>
                <w:numId w:val="32"/>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Thay đổi số điện thoại: thực hiện luồng con C-4.</w:t>
            </w:r>
          </w:p>
          <w:p w14:paraId="256FD276" w14:textId="77777777" w:rsidR="003424FC" w:rsidRPr="003424FC" w:rsidRDefault="003424FC" w:rsidP="003424FC">
            <w:pPr>
              <w:numPr>
                <w:ilvl w:val="0"/>
                <w:numId w:val="32"/>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Thay đổi tên: thực hiện luồng con C-5</w:t>
            </w:r>
          </w:p>
          <w:p w14:paraId="4DE9BC3A" w14:textId="77777777" w:rsidR="003424FC" w:rsidRPr="003424FC" w:rsidRDefault="003424FC" w:rsidP="003424FC">
            <w:pPr>
              <w:numPr>
                <w:ilvl w:val="0"/>
                <w:numId w:val="32"/>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Thay đổi địa chỉ: Thực hiện luồng con C-6</w:t>
            </w:r>
          </w:p>
          <w:p w14:paraId="1AE6E23A" w14:textId="77777777" w:rsidR="003424FC" w:rsidRPr="003424FC" w:rsidRDefault="003424FC" w:rsidP="003424FC">
            <w:pPr>
              <w:numPr>
                <w:ilvl w:val="0"/>
                <w:numId w:val="33"/>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 Hệ thống kiểm tra tính hợp lệ của các thông tin đã chỉnh sửa.</w:t>
            </w:r>
          </w:p>
          <w:p w14:paraId="268186CA" w14:textId="77777777" w:rsidR="003424FC" w:rsidRPr="003424FC" w:rsidRDefault="003424FC" w:rsidP="003424FC">
            <w:pPr>
              <w:numPr>
                <w:ilvl w:val="0"/>
                <w:numId w:val="34"/>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Nếu hợp lệ, hệ thống cập nhật profile và hiển thị thông báo thành công.</w:t>
            </w:r>
          </w:p>
          <w:p w14:paraId="521CC44E" w14:textId="77777777" w:rsidR="003424FC" w:rsidRPr="003424FC" w:rsidRDefault="003424FC" w:rsidP="003424FC">
            <w:pPr>
              <w:numPr>
                <w:ilvl w:val="0"/>
                <w:numId w:val="34"/>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Nếu không hợp lệ, hệ thống hiển thị thông báo lỗi và yêu cầu người dùng nhập lại.</w:t>
            </w:r>
          </w:p>
        </w:tc>
      </w:tr>
      <w:tr w:rsidR="003424FC" w:rsidRPr="003424FC" w14:paraId="243707F2" w14:textId="77777777" w:rsidTr="008B18E2">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08AA4"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lastRenderedPageBreak/>
              <w:t>Luồng con:</w:t>
            </w:r>
          </w:p>
        </w:tc>
        <w:tc>
          <w:tcPr>
            <w:tcW w:w="7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37D96" w14:textId="77777777" w:rsidR="003424FC" w:rsidRPr="003424FC" w:rsidRDefault="003424FC" w:rsidP="003424FC">
            <w:pPr>
              <w:numPr>
                <w:ilvl w:val="0"/>
                <w:numId w:val="35"/>
              </w:numPr>
              <w:spacing w:after="200" w:line="360" w:lineRule="auto"/>
              <w:rPr>
                <w:rFonts w:ascii="Times New Roman" w:eastAsia="Cambria" w:hAnsi="Times New Roman" w:cs="Times New Roman"/>
                <w:b/>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t>Luồng con A-1: Thay đổi email</w:t>
            </w:r>
          </w:p>
          <w:p w14:paraId="4745AC53" w14:textId="77777777" w:rsidR="003424FC" w:rsidRPr="003424FC" w:rsidRDefault="003424FC" w:rsidP="003424FC">
            <w:pPr>
              <w:spacing w:after="200" w:line="360" w:lineRule="auto"/>
              <w:rPr>
                <w:rFonts w:ascii="Times New Roman" w:eastAsia="Cambria" w:hAnsi="Times New Roman" w:cs="Times New Roman"/>
                <w:b/>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t xml:space="preserve">1.1 </w:t>
            </w:r>
            <w:r w:rsidRPr="003424FC">
              <w:rPr>
                <w:rFonts w:ascii="Times New Roman" w:eastAsia="Cambria" w:hAnsi="Times New Roman" w:cs="Times New Roman"/>
                <w:color w:val="auto"/>
                <w:sz w:val="26"/>
                <w:szCs w:val="26"/>
                <w:highlight w:val="white"/>
                <w:lang w:val="vi-VN" w:eastAsia="en-US"/>
              </w:rPr>
              <w:t> Hệ thống yêu cầu người dùng nhập email mới.</w:t>
            </w:r>
            <w:r w:rsidRPr="003424FC">
              <w:rPr>
                <w:rFonts w:ascii="Times New Roman" w:eastAsia="Cambria" w:hAnsi="Times New Roman" w:cs="Times New Roman"/>
                <w:color w:val="auto"/>
                <w:sz w:val="26"/>
                <w:szCs w:val="26"/>
                <w:highlight w:val="white"/>
                <w:lang w:val="vi-VN" w:eastAsia="en-US"/>
              </w:rPr>
              <w:br/>
              <w:t xml:space="preserve"> 1.3. Người dùng nhập email mới.</w:t>
            </w:r>
            <w:r w:rsidRPr="003424FC">
              <w:rPr>
                <w:rFonts w:ascii="Times New Roman" w:eastAsia="Cambria" w:hAnsi="Times New Roman" w:cs="Times New Roman"/>
                <w:color w:val="auto"/>
                <w:sz w:val="26"/>
                <w:szCs w:val="26"/>
                <w:highlight w:val="white"/>
                <w:lang w:val="vi-VN" w:eastAsia="en-US"/>
              </w:rPr>
              <w:br/>
              <w:t xml:space="preserve"> 1.3.1.3. Hệ thống kiểm tra định dạng email:</w:t>
            </w:r>
          </w:p>
          <w:p w14:paraId="56F0B4E8" w14:textId="77777777" w:rsidR="003424FC" w:rsidRPr="003424FC" w:rsidRDefault="003424FC" w:rsidP="003424FC">
            <w:pPr>
              <w:numPr>
                <w:ilvl w:val="0"/>
                <w:numId w:val="35"/>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Nếu định dạng hợp lệ, hệ thống thông báo thay đổi thành công.</w:t>
            </w:r>
          </w:p>
          <w:p w14:paraId="6B59106E" w14:textId="77777777" w:rsidR="003424FC" w:rsidRPr="003424FC" w:rsidRDefault="003424FC" w:rsidP="003424FC">
            <w:pPr>
              <w:numPr>
                <w:ilvl w:val="0"/>
                <w:numId w:val="35"/>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Nếu định dạng không hợp lệ, thực hiện luồng rẽ nhánh E-1.</w:t>
            </w:r>
          </w:p>
          <w:p w14:paraId="52D8383B" w14:textId="77777777" w:rsidR="003424FC" w:rsidRPr="003424FC" w:rsidRDefault="003424FC" w:rsidP="003424FC">
            <w:pPr>
              <w:spacing w:after="200" w:line="360" w:lineRule="auto"/>
              <w:rPr>
                <w:rFonts w:ascii="Times New Roman" w:eastAsia="Cambria" w:hAnsi="Times New Roman" w:cs="Times New Roman"/>
                <w:b/>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t>1.3.2 Luồng con A-2: Thay đổi số điện thoại</w:t>
            </w:r>
          </w:p>
          <w:p w14:paraId="4BF21B68"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1.3.2.1. Hệ thống yêu cầu người dùng nhập số điện thoại mới.</w:t>
            </w:r>
            <w:r w:rsidRPr="003424FC">
              <w:rPr>
                <w:rFonts w:ascii="Times New Roman" w:eastAsia="Cambria" w:hAnsi="Times New Roman" w:cs="Times New Roman"/>
                <w:color w:val="auto"/>
                <w:sz w:val="26"/>
                <w:szCs w:val="26"/>
                <w:highlight w:val="white"/>
                <w:lang w:val="vi-VN" w:eastAsia="en-US"/>
              </w:rPr>
              <w:br/>
              <w:t xml:space="preserve"> 1.3.2.2. Người dùng nhập số điện thoại mới.</w:t>
            </w:r>
            <w:r w:rsidRPr="003424FC">
              <w:rPr>
                <w:rFonts w:ascii="Times New Roman" w:eastAsia="Cambria" w:hAnsi="Times New Roman" w:cs="Times New Roman"/>
                <w:color w:val="auto"/>
                <w:sz w:val="26"/>
                <w:szCs w:val="26"/>
                <w:highlight w:val="white"/>
                <w:lang w:val="vi-VN" w:eastAsia="en-US"/>
              </w:rPr>
              <w:br/>
              <w:t xml:space="preserve"> 1.3.2.3. Hệ thống kiểm tra định dạng số điện thoại:</w:t>
            </w:r>
          </w:p>
          <w:p w14:paraId="221234CF" w14:textId="77777777" w:rsidR="003424FC" w:rsidRPr="003424FC" w:rsidRDefault="003424FC" w:rsidP="003424FC">
            <w:pPr>
              <w:numPr>
                <w:ilvl w:val="0"/>
                <w:numId w:val="35"/>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Nếu định dạng hợp lệ, hệ thống thông báo thay đổi thành công.</w:t>
            </w:r>
          </w:p>
          <w:p w14:paraId="2F809C60" w14:textId="77777777" w:rsidR="003424FC" w:rsidRPr="003424FC" w:rsidRDefault="003424FC" w:rsidP="003424FC">
            <w:pPr>
              <w:numPr>
                <w:ilvl w:val="0"/>
                <w:numId w:val="35"/>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Nếu định dạng không hợp lệ, thực hiện luồng rẽ nhánh E-2.</w:t>
            </w:r>
          </w:p>
          <w:p w14:paraId="73FBEB09" w14:textId="77777777" w:rsidR="003424FC" w:rsidRPr="003424FC" w:rsidRDefault="003424FC" w:rsidP="003424FC">
            <w:pPr>
              <w:spacing w:after="200" w:line="360" w:lineRule="auto"/>
              <w:rPr>
                <w:rFonts w:ascii="Times New Roman" w:eastAsia="Cambria" w:hAnsi="Times New Roman" w:cs="Times New Roman"/>
                <w:b/>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t>1.3.3 Luồng con A-3: Thay đổi ảnh đại diện</w:t>
            </w:r>
          </w:p>
          <w:p w14:paraId="2274A225"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1.3.3.1. Hệ thống hiển thị giao diện tải ảnh.</w:t>
            </w:r>
            <w:r w:rsidRPr="003424FC">
              <w:rPr>
                <w:rFonts w:ascii="Times New Roman" w:eastAsia="Cambria" w:hAnsi="Times New Roman" w:cs="Times New Roman"/>
                <w:color w:val="auto"/>
                <w:sz w:val="26"/>
                <w:szCs w:val="26"/>
                <w:highlight w:val="white"/>
                <w:lang w:val="vi-VN" w:eastAsia="en-US"/>
              </w:rPr>
              <w:br/>
              <w:t xml:space="preserve"> 1.3.3.2. Người dùng chọn ảnh mới và tải lên.</w:t>
            </w:r>
            <w:r w:rsidRPr="003424FC">
              <w:rPr>
                <w:rFonts w:ascii="Times New Roman" w:eastAsia="Cambria" w:hAnsi="Times New Roman" w:cs="Times New Roman"/>
                <w:color w:val="auto"/>
                <w:sz w:val="26"/>
                <w:szCs w:val="26"/>
                <w:highlight w:val="white"/>
                <w:lang w:val="vi-VN" w:eastAsia="en-US"/>
              </w:rPr>
              <w:br/>
              <w:t xml:space="preserve"> 1.3.3.3. Hệ thống kiểm tra định dạng ảnh:</w:t>
            </w:r>
          </w:p>
          <w:p w14:paraId="6F7D323E" w14:textId="77777777" w:rsidR="003424FC" w:rsidRPr="003424FC" w:rsidRDefault="003424FC" w:rsidP="003424FC">
            <w:pPr>
              <w:numPr>
                <w:ilvl w:val="0"/>
                <w:numId w:val="35"/>
              </w:num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Nếu ảnh không hợp lệ, thực hiện luồng rẽ nhánh E-3.</w:t>
            </w:r>
            <w:r w:rsidRPr="003424FC">
              <w:rPr>
                <w:rFonts w:ascii="Times New Roman" w:eastAsia="Cambria" w:hAnsi="Times New Roman" w:cs="Times New Roman"/>
                <w:color w:val="auto"/>
                <w:sz w:val="26"/>
                <w:szCs w:val="26"/>
                <w:highlight w:val="white"/>
                <w:lang w:val="vi-VN" w:eastAsia="en-US"/>
              </w:rPr>
              <w:br/>
              <w:t xml:space="preserve"> 1.3.3.4. Hệ thống cập nhật ảnh đại diện mới.</w:t>
            </w:r>
          </w:p>
          <w:p w14:paraId="30FD5555" w14:textId="77777777" w:rsidR="003424FC" w:rsidRPr="003424FC" w:rsidRDefault="003424FC" w:rsidP="003424FC">
            <w:pPr>
              <w:spacing w:after="200" w:line="360" w:lineRule="auto"/>
              <w:rPr>
                <w:rFonts w:ascii="Times New Roman" w:eastAsia="Cambria" w:hAnsi="Times New Roman" w:cs="Times New Roman"/>
                <w:b/>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t>1.3.4 Luồng con A-4: Thay đổi tên</w:t>
            </w:r>
          </w:p>
          <w:p w14:paraId="01BF6B6F"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1.3.4.1. Hệ thống yêu cầu người dùng nhập mô tả mới.</w:t>
            </w:r>
            <w:r w:rsidRPr="003424FC">
              <w:rPr>
                <w:rFonts w:ascii="Times New Roman" w:eastAsia="Cambria" w:hAnsi="Times New Roman" w:cs="Times New Roman"/>
                <w:color w:val="auto"/>
                <w:sz w:val="26"/>
                <w:szCs w:val="26"/>
                <w:highlight w:val="white"/>
                <w:lang w:val="vi-VN" w:eastAsia="en-US"/>
              </w:rPr>
              <w:br/>
              <w:t xml:space="preserve"> 1.3.4.2. Người dùng nhập mô tả mới và xác nhận.</w:t>
            </w:r>
            <w:r w:rsidRPr="003424FC">
              <w:rPr>
                <w:rFonts w:ascii="Times New Roman" w:eastAsia="Cambria" w:hAnsi="Times New Roman" w:cs="Times New Roman"/>
                <w:color w:val="auto"/>
                <w:sz w:val="26"/>
                <w:szCs w:val="26"/>
                <w:highlight w:val="white"/>
                <w:lang w:val="vi-VN" w:eastAsia="en-US"/>
              </w:rPr>
              <w:br/>
              <w:t xml:space="preserve"> 1.3.4.3. Hệ thống cập nhật tên mới.</w:t>
            </w:r>
          </w:p>
          <w:p w14:paraId="278934BA" w14:textId="77777777" w:rsidR="003424FC" w:rsidRPr="003424FC" w:rsidRDefault="003424FC" w:rsidP="003424FC">
            <w:pPr>
              <w:spacing w:after="200" w:line="360" w:lineRule="auto"/>
              <w:rPr>
                <w:rFonts w:ascii="Times New Roman" w:eastAsia="Cambria" w:hAnsi="Times New Roman" w:cs="Times New Roman"/>
                <w:b/>
                <w:color w:val="auto"/>
                <w:sz w:val="26"/>
                <w:szCs w:val="26"/>
                <w:highlight w:val="white"/>
                <w:lang w:val="vi-VN" w:eastAsia="en-US"/>
              </w:rPr>
            </w:pPr>
            <w:r w:rsidRPr="003424FC">
              <w:rPr>
                <w:rFonts w:ascii="Times New Roman" w:eastAsia="Cambria" w:hAnsi="Times New Roman" w:cs="Times New Roman"/>
                <w:b/>
                <w:color w:val="auto"/>
                <w:sz w:val="26"/>
                <w:szCs w:val="26"/>
                <w:highlight w:val="white"/>
                <w:lang w:val="vi-VN" w:eastAsia="en-US"/>
              </w:rPr>
              <w:lastRenderedPageBreak/>
              <w:t>1.3.5 Luồng con A-5: Chỉnh sửa mã sinh viên</w:t>
            </w:r>
          </w:p>
          <w:p w14:paraId="55B88E46"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t>1.3.4.1. Hệ thống yêu cầu người dùng nhập mã sinh viên mới.</w:t>
            </w:r>
            <w:r w:rsidRPr="003424FC">
              <w:rPr>
                <w:rFonts w:ascii="Times New Roman" w:eastAsia="Cambria" w:hAnsi="Times New Roman" w:cs="Times New Roman"/>
                <w:color w:val="auto"/>
                <w:sz w:val="26"/>
                <w:szCs w:val="26"/>
                <w:highlight w:val="white"/>
                <w:lang w:val="vi-VN" w:eastAsia="en-US"/>
              </w:rPr>
              <w:br/>
              <w:t xml:space="preserve"> 1.3.4.2. Người dùng nhập mã sinh viên mới và xác nhận.</w:t>
            </w:r>
            <w:r w:rsidRPr="003424FC">
              <w:rPr>
                <w:rFonts w:ascii="Times New Roman" w:eastAsia="Cambria" w:hAnsi="Times New Roman" w:cs="Times New Roman"/>
                <w:color w:val="auto"/>
                <w:sz w:val="26"/>
                <w:szCs w:val="26"/>
                <w:highlight w:val="white"/>
                <w:lang w:val="vi-VN" w:eastAsia="en-US"/>
              </w:rPr>
              <w:br/>
              <w:t xml:space="preserve"> 1.3.4.3. Hệ thống cập nhật mã sinh viên mới.</w:t>
            </w:r>
          </w:p>
        </w:tc>
      </w:tr>
      <w:tr w:rsidR="003424FC" w:rsidRPr="003424FC" w14:paraId="569C4E35" w14:textId="77777777" w:rsidTr="008B18E2">
        <w:tc>
          <w:tcPr>
            <w:tcW w:w="1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893B2" w14:textId="7777777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sidRPr="003424FC">
              <w:rPr>
                <w:rFonts w:ascii="Times New Roman" w:eastAsia="Cambria" w:hAnsi="Times New Roman" w:cs="Times New Roman"/>
                <w:color w:val="auto"/>
                <w:sz w:val="26"/>
                <w:szCs w:val="26"/>
                <w:highlight w:val="white"/>
                <w:lang w:val="vi-VN" w:eastAsia="en-US"/>
              </w:rPr>
              <w:lastRenderedPageBreak/>
              <w:t>Luồng rẽ nhánh:</w:t>
            </w:r>
          </w:p>
        </w:tc>
        <w:tc>
          <w:tcPr>
            <w:tcW w:w="7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2FCC5" w14:textId="77777777" w:rsid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Pr>
                <w:rFonts w:ascii="Times New Roman" w:eastAsia="Cambria" w:hAnsi="Times New Roman" w:cs="Times New Roman"/>
                <w:color w:val="auto"/>
                <w:sz w:val="26"/>
                <w:szCs w:val="26"/>
                <w:highlight w:val="white"/>
                <w:lang w:val="vi-VN" w:eastAsia="en-US"/>
              </w:rPr>
              <w:t>Luồng rẽ nhánh E1: Hiển thị thông báo định dạng email không hợp lệ, vui lòng nhập lại</w:t>
            </w:r>
          </w:p>
          <w:p w14:paraId="785077A6" w14:textId="6B5A6A07" w:rsid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r>
              <w:rPr>
                <w:rFonts w:ascii="Times New Roman" w:eastAsia="Cambria" w:hAnsi="Times New Roman" w:cs="Times New Roman"/>
                <w:color w:val="auto"/>
                <w:sz w:val="26"/>
                <w:szCs w:val="26"/>
                <w:highlight w:val="white"/>
                <w:lang w:val="vi-VN" w:eastAsia="en-US"/>
              </w:rPr>
              <w:t xml:space="preserve">Luồng rẽ nhánh E1: Hiển thị thông báo định dạng </w:t>
            </w:r>
            <w:r>
              <w:rPr>
                <w:rFonts w:ascii="Times New Roman" w:eastAsia="Cambria" w:hAnsi="Times New Roman" w:cs="Times New Roman"/>
                <w:color w:val="auto"/>
                <w:sz w:val="26"/>
                <w:szCs w:val="26"/>
                <w:highlight w:val="white"/>
                <w:lang w:val="vi-VN" w:eastAsia="en-US"/>
              </w:rPr>
              <w:t>số điện thoại</w:t>
            </w:r>
            <w:r>
              <w:rPr>
                <w:rFonts w:ascii="Times New Roman" w:eastAsia="Cambria" w:hAnsi="Times New Roman" w:cs="Times New Roman"/>
                <w:color w:val="auto"/>
                <w:sz w:val="26"/>
                <w:szCs w:val="26"/>
                <w:highlight w:val="white"/>
                <w:lang w:val="vi-VN" w:eastAsia="en-US"/>
              </w:rPr>
              <w:t xml:space="preserve"> không hợp lệ, vui lòng nhập lại</w:t>
            </w:r>
          </w:p>
          <w:p w14:paraId="0B870A21" w14:textId="74664587" w:rsidR="003424FC" w:rsidRPr="003424FC" w:rsidRDefault="003424FC" w:rsidP="003424FC">
            <w:pPr>
              <w:spacing w:after="200" w:line="360" w:lineRule="auto"/>
              <w:rPr>
                <w:rFonts w:ascii="Times New Roman" w:eastAsia="Cambria" w:hAnsi="Times New Roman" w:cs="Times New Roman"/>
                <w:color w:val="auto"/>
                <w:sz w:val="26"/>
                <w:szCs w:val="26"/>
                <w:highlight w:val="white"/>
                <w:lang w:val="vi-VN" w:eastAsia="en-US"/>
              </w:rPr>
            </w:pPr>
          </w:p>
        </w:tc>
      </w:tr>
    </w:tbl>
    <w:p w14:paraId="1A5401D2" w14:textId="77777777" w:rsidR="003424FC" w:rsidRDefault="003424FC" w:rsidP="0015052C">
      <w:pPr>
        <w:pStyle w:val="ListBullet"/>
        <w:numPr>
          <w:ilvl w:val="0"/>
          <w:numId w:val="0"/>
        </w:numPr>
        <w:tabs>
          <w:tab w:val="left" w:pos="720"/>
        </w:tabs>
        <w:spacing w:after="0" w:line="360" w:lineRule="auto"/>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7A9E308E" w14:textId="47FE3EF1" w:rsidR="000B144D" w:rsidRPr="000B144D" w:rsidRDefault="000B144D" w:rsidP="000B144D">
      <w:pPr>
        <w:pStyle w:val="ListBullet"/>
        <w:numPr>
          <w:ilvl w:val="0"/>
          <w:numId w:val="0"/>
        </w:numPr>
        <w:tabs>
          <w:tab w:val="left" w:pos="720"/>
        </w:tabs>
        <w:ind w:hanging="720"/>
        <w:rPr>
          <w:rFonts w:ascii="Times New Roman" w:hAnsi="Times New Roman" w:cs="Times New Roman"/>
          <w:b/>
          <w:bCs/>
          <w:color w:val="000000" w:themeColor="text1"/>
          <w:sz w:val="26"/>
          <w:szCs w:val="26"/>
          <w:lang w:val="vi-VN"/>
          <w14:textOutline w14:w="0" w14:cap="flat" w14:cmpd="sng" w14:algn="ctr">
            <w14:noFill/>
            <w14:prstDash w14:val="solid"/>
            <w14:round/>
          </w14:textOutline>
        </w:rPr>
      </w:pPr>
      <w:bookmarkStart w:id="0" w:name="_Toc194767578"/>
      <w:r>
        <w:rPr>
          <w:rFonts w:ascii="Times New Roman" w:hAnsi="Times New Roman" w:cs="Times New Roman"/>
          <w:b/>
          <w:bCs/>
          <w:color w:val="000000" w:themeColor="text1"/>
          <w:sz w:val="26"/>
          <w:szCs w:val="26"/>
          <w:lang w:val="vi-VN"/>
          <w14:textOutline w14:w="0" w14:cap="flat" w14:cmpd="sng" w14:algn="ctr">
            <w14:noFill/>
            <w14:prstDash w14:val="solid"/>
            <w14:round/>
          </w14:textOutline>
        </w:rPr>
        <w:t>IV</w:t>
      </w:r>
      <w:r w:rsidRPr="000B144D">
        <w:rPr>
          <w:rFonts w:ascii="Times New Roman" w:hAnsi="Times New Roman" w:cs="Times New Roman"/>
          <w:b/>
          <w:bCs/>
          <w:color w:val="000000" w:themeColor="text1"/>
          <w:sz w:val="26"/>
          <w:szCs w:val="26"/>
          <w:lang w:val="vi-VN"/>
          <w14:textOutline w14:w="0" w14:cap="flat" w14:cmpd="sng" w14:algn="ctr">
            <w14:noFill/>
            <w14:prstDash w14:val="solid"/>
            <w14:round/>
          </w14:textOutline>
        </w:rPr>
        <w:t>.Xác định các lớp, Xây dựng biểu đồ lớp</w:t>
      </w:r>
      <w:bookmarkEnd w:id="0"/>
      <w:r w:rsidRPr="000B144D">
        <w:rPr>
          <w:rFonts w:ascii="Times New Roman" w:hAnsi="Times New Roman" w:cs="Times New Roman"/>
          <w:b/>
          <w:bCs/>
          <w:color w:val="000000" w:themeColor="text1"/>
          <w:sz w:val="26"/>
          <w:szCs w:val="26"/>
          <w:lang w:val="vi-VN"/>
          <w14:textOutline w14:w="0" w14:cap="flat" w14:cmpd="sng" w14:algn="ctr">
            <w14:noFill/>
            <w14:prstDash w14:val="solid"/>
            <w14:round/>
          </w14:textOutline>
        </w:rPr>
        <w:t xml:space="preserve"> </w:t>
      </w:r>
    </w:p>
    <w:p w14:paraId="21B9A37C" w14:textId="2B547AE0" w:rsidR="000B144D" w:rsidRPr="000B144D" w:rsidRDefault="000B144D" w:rsidP="000B144D">
      <w:pPr>
        <w:pStyle w:val="ListBullet"/>
        <w:numPr>
          <w:ilvl w:val="0"/>
          <w:numId w:val="0"/>
        </w:numPr>
        <w:tabs>
          <w:tab w:val="left" w:pos="720"/>
        </w:tabs>
        <w:ind w:left="360" w:hanging="1080"/>
        <w:rPr>
          <w:rFonts w:ascii="Times New Roman" w:hAnsi="Times New Roman" w:cs="Times New Roman"/>
          <w:b/>
          <w:color w:val="000000" w:themeColor="text1"/>
          <w:sz w:val="26"/>
          <w:szCs w:val="26"/>
          <w:lang w:val="vi-VN"/>
          <w14:textOutline w14:w="0" w14:cap="flat" w14:cmpd="sng" w14:algn="ctr">
            <w14:noFill/>
            <w14:prstDash w14:val="solid"/>
            <w14:round/>
          </w14:textOutline>
        </w:rPr>
      </w:pPr>
      <w:bookmarkStart w:id="1" w:name="_Toc194767579"/>
      <w:r>
        <w:rPr>
          <w:rFonts w:ascii="Times New Roman" w:hAnsi="Times New Roman" w:cs="Times New Roman"/>
          <w:b/>
          <w:color w:val="000000" w:themeColor="text1"/>
          <w:sz w:val="26"/>
          <w:szCs w:val="26"/>
          <w14:textOutline w14:w="0" w14:cap="flat" w14:cmpd="sng" w14:algn="ctr">
            <w14:noFill/>
            <w14:prstDash w14:val="solid"/>
            <w14:round/>
          </w14:textOutline>
        </w:rPr>
        <w:t>4</w:t>
      </w:r>
      <w:r w:rsidRPr="000B144D">
        <w:rPr>
          <w:rFonts w:ascii="Times New Roman" w:hAnsi="Times New Roman" w:cs="Times New Roman"/>
          <w:b/>
          <w:color w:val="000000" w:themeColor="text1"/>
          <w:sz w:val="26"/>
          <w:szCs w:val="26"/>
          <w14:textOutline w14:w="0" w14:cap="flat" w14:cmpd="sng" w14:algn="ctr">
            <w14:noFill/>
            <w14:prstDash w14:val="solid"/>
            <w14:round/>
          </w14:textOutline>
        </w:rPr>
        <w:t>.1.</w:t>
      </w:r>
      <w:r w:rsidRPr="000B144D">
        <w:rPr>
          <w:rFonts w:ascii="Times New Roman" w:hAnsi="Times New Roman" w:cs="Times New Roman"/>
          <w:b/>
          <w:color w:val="000000" w:themeColor="text1"/>
          <w:sz w:val="26"/>
          <w:szCs w:val="26"/>
          <w:lang w:val="vi-VN"/>
          <w14:textOutline w14:w="0" w14:cap="flat" w14:cmpd="sng" w14:algn="ctr">
            <w14:noFill/>
            <w14:prstDash w14:val="solid"/>
            <w14:round/>
          </w14:textOutline>
        </w:rPr>
        <w:t>Xác định các lớp</w:t>
      </w:r>
      <w:bookmarkEnd w:id="1"/>
    </w:p>
    <w:p w14:paraId="69C1951A" w14:textId="07517C47" w:rsidR="000B144D" w:rsidRPr="000B144D" w:rsidRDefault="000B144D" w:rsidP="000B144D">
      <w:pPr>
        <w:pStyle w:val="ListBullet"/>
        <w:numPr>
          <w:ilvl w:val="0"/>
          <w:numId w:val="0"/>
        </w:numPr>
        <w:tabs>
          <w:tab w:val="left" w:pos="720"/>
        </w:tabs>
        <w:ind w:left="360" w:hanging="1080"/>
        <w:rPr>
          <w:rFonts w:ascii="Times New Roman" w:hAnsi="Times New Roman" w:cs="Times New Roman"/>
          <w:b/>
          <w:bCs/>
          <w:color w:val="000000" w:themeColor="text1"/>
          <w:sz w:val="26"/>
          <w:szCs w:val="26"/>
          <w:lang w:val="vi-VN"/>
          <w14:textOutline w14:w="0" w14:cap="flat" w14:cmpd="sng" w14:algn="ctr">
            <w14:noFill/>
            <w14:prstDash w14:val="solid"/>
            <w14:round/>
          </w14:textOutline>
        </w:rPr>
      </w:pPr>
      <w:bookmarkStart w:id="2" w:name="_Toc194767580"/>
      <w:r>
        <w:rPr>
          <w:rFonts w:ascii="Times New Roman" w:hAnsi="Times New Roman" w:cs="Times New Roman"/>
          <w:b/>
          <w:bCs/>
          <w:color w:val="000000" w:themeColor="text1"/>
          <w:sz w:val="26"/>
          <w:szCs w:val="26"/>
          <w14:textOutline w14:w="0" w14:cap="flat" w14:cmpd="sng" w14:algn="ctr">
            <w14:noFill/>
            <w14:prstDash w14:val="solid"/>
            <w14:round/>
          </w14:textOutline>
        </w:rPr>
        <w:t>4</w:t>
      </w:r>
      <w:r w:rsidRPr="000B144D">
        <w:rPr>
          <w:rFonts w:ascii="Times New Roman" w:hAnsi="Times New Roman" w:cs="Times New Roman"/>
          <w:b/>
          <w:bCs/>
          <w:color w:val="000000" w:themeColor="text1"/>
          <w:sz w:val="26"/>
          <w:szCs w:val="26"/>
          <w14:textOutline w14:w="0" w14:cap="flat" w14:cmpd="sng" w14:algn="ctr">
            <w14:noFill/>
            <w14:prstDash w14:val="solid"/>
            <w14:round/>
          </w14:textOutline>
        </w:rPr>
        <w:t>.1.1.</w:t>
      </w:r>
      <w:r w:rsidRPr="000B144D">
        <w:rPr>
          <w:rFonts w:ascii="Times New Roman" w:hAnsi="Times New Roman" w:cs="Times New Roman"/>
          <w:b/>
          <w:bCs/>
          <w:color w:val="000000" w:themeColor="text1"/>
          <w:sz w:val="26"/>
          <w:szCs w:val="26"/>
          <w:lang w:val="vi-VN"/>
          <w14:textOutline w14:w="0" w14:cap="flat" w14:cmpd="sng" w14:algn="ctr">
            <w14:noFill/>
            <w14:prstDash w14:val="solid"/>
            <w14:round/>
          </w14:textOutline>
        </w:rPr>
        <w:t>Nhóm lớp người dùng:</w:t>
      </w:r>
      <w:bookmarkEnd w:id="2"/>
      <w:r w:rsidRPr="000B144D">
        <w:rPr>
          <w:rFonts w:ascii="Times New Roman" w:hAnsi="Times New Roman" w:cs="Times New Roman"/>
          <w:b/>
          <w:bCs/>
          <w:color w:val="000000" w:themeColor="text1"/>
          <w:sz w:val="26"/>
          <w:szCs w:val="26"/>
          <w:lang w:val="vi-VN"/>
          <w14:textOutline w14:w="0" w14:cap="flat" w14:cmpd="sng" w14:algn="ctr">
            <w14:noFill/>
            <w14:prstDash w14:val="solid"/>
            <w14:round/>
          </w14:textOutline>
        </w:rPr>
        <w:t xml:space="preserve"> </w:t>
      </w:r>
    </w:p>
    <w:p w14:paraId="4281E41B" w14:textId="3C459200"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 (Lớp cha)</w:t>
      </w:r>
    </w:p>
    <w:p w14:paraId="0C18BB99" w14:textId="77777777" w:rsidR="000B144D" w:rsidRPr="000B144D" w:rsidRDefault="000B144D" w:rsidP="000B144D">
      <w:pPr>
        <w:pStyle w:val="ListBullet"/>
        <w:numPr>
          <w:ilvl w:val="0"/>
          <w:numId w:val="44"/>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UserID</w:t>
      </w:r>
    </w:p>
    <w:p w14:paraId="2BE1A39E" w14:textId="77777777" w:rsidR="000B144D" w:rsidRPr="000B144D" w:rsidRDefault="000B144D" w:rsidP="000B144D">
      <w:pPr>
        <w:pStyle w:val="ListBullet"/>
        <w:numPr>
          <w:ilvl w:val="0"/>
          <w:numId w:val="44"/>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UserName</w:t>
      </w:r>
    </w:p>
    <w:p w14:paraId="0A4E9F5F" w14:textId="77777777" w:rsidR="000B144D" w:rsidRPr="000B144D" w:rsidRDefault="000B144D" w:rsidP="000B144D">
      <w:pPr>
        <w:pStyle w:val="ListBullet"/>
        <w:numPr>
          <w:ilvl w:val="0"/>
          <w:numId w:val="44"/>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Password</w:t>
      </w:r>
    </w:p>
    <w:p w14:paraId="0544B11E" w14:textId="77777777" w:rsidR="000B144D" w:rsidRPr="000B144D" w:rsidRDefault="000B144D" w:rsidP="000B144D">
      <w:pPr>
        <w:pStyle w:val="ListBullet"/>
        <w:numPr>
          <w:ilvl w:val="0"/>
          <w:numId w:val="44"/>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Email</w:t>
      </w:r>
    </w:p>
    <w:p w14:paraId="374B88D1" w14:textId="77777777" w:rsidR="000B144D" w:rsidRPr="000B144D" w:rsidRDefault="000B144D" w:rsidP="000B144D">
      <w:pPr>
        <w:pStyle w:val="ListBullet"/>
        <w:numPr>
          <w:ilvl w:val="0"/>
          <w:numId w:val="44"/>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Role</w:t>
      </w:r>
    </w:p>
    <w:p w14:paraId="67CC8740" w14:textId="77777777" w:rsidR="000B144D" w:rsidRPr="000B144D" w:rsidRDefault="000B144D" w:rsidP="000B144D">
      <w:pPr>
        <w:pStyle w:val="ListBullet"/>
        <w:numPr>
          <w:ilvl w:val="0"/>
          <w:numId w:val="44"/>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Login()</w:t>
      </w:r>
    </w:p>
    <w:p w14:paraId="2C6D8D79" w14:textId="77777777" w:rsidR="000B144D" w:rsidRPr="000B144D" w:rsidRDefault="000B144D" w:rsidP="000B144D">
      <w:pPr>
        <w:pStyle w:val="ListBullet"/>
        <w:numPr>
          <w:ilvl w:val="0"/>
          <w:numId w:val="44"/>
        </w:numPr>
        <w:tabs>
          <w:tab w:val="left" w:pos="720"/>
        </w:tabs>
        <w:spacing w:after="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Logout()</w:t>
      </w:r>
    </w:p>
    <w:p w14:paraId="01D93207"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 Teacher (Kế thừa từ User)</w:t>
      </w:r>
    </w:p>
    <w:p w14:paraId="0460EC92"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UserID</w:t>
      </w:r>
    </w:p>
    <w:p w14:paraId="15604F19"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UserName</w:t>
      </w:r>
    </w:p>
    <w:p w14:paraId="2AC72314"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Password</w:t>
      </w:r>
    </w:p>
    <w:p w14:paraId="349978EA"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Email</w:t>
      </w:r>
    </w:p>
    <w:p w14:paraId="7EC08581"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Role</w:t>
      </w:r>
    </w:p>
    <w:p w14:paraId="3ACE9BEA"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Login()</w:t>
      </w:r>
    </w:p>
    <w:p w14:paraId="23402D69"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lastRenderedPageBreak/>
        <w:t>Logout()</w:t>
      </w:r>
    </w:p>
    <w:p w14:paraId="701AE0F8"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CreateClass()</w:t>
      </w:r>
    </w:p>
    <w:p w14:paraId="52358367"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CreateExam()</w:t>
      </w:r>
    </w:p>
    <w:p w14:paraId="69FEE340"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AddClassMember()</w:t>
      </w:r>
    </w:p>
    <w:p w14:paraId="72611079"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DeleteClassMember()</w:t>
      </w:r>
    </w:p>
    <w:p w14:paraId="10C1E653"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EditExam()</w:t>
      </w:r>
    </w:p>
    <w:p w14:paraId="79ADB512" w14:textId="77777777" w:rsidR="000B144D" w:rsidRPr="000B144D" w:rsidRDefault="000B144D" w:rsidP="000B144D">
      <w:pPr>
        <w:pStyle w:val="ListBullet"/>
        <w:numPr>
          <w:ilvl w:val="0"/>
          <w:numId w:val="45"/>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DeleteExam()</w:t>
      </w:r>
    </w:p>
    <w:p w14:paraId="18087937"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p w14:paraId="181EE842"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User Admin (Kế thừa từ User) </w:t>
      </w:r>
    </w:p>
    <w:p w14:paraId="74C0E512"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UserID</w:t>
      </w:r>
    </w:p>
    <w:p w14:paraId="2720CD1D"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UserName</w:t>
      </w:r>
    </w:p>
    <w:p w14:paraId="3069A8D4"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Password</w:t>
      </w:r>
    </w:p>
    <w:p w14:paraId="607E97F1"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Email</w:t>
      </w:r>
    </w:p>
    <w:p w14:paraId="7397EAF7"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Role</w:t>
      </w:r>
    </w:p>
    <w:p w14:paraId="261DED95"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Login()</w:t>
      </w:r>
    </w:p>
    <w:p w14:paraId="65303DAD"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Logout()</w:t>
      </w:r>
    </w:p>
    <w:p w14:paraId="06BAF9CE"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CreateClass()</w:t>
      </w:r>
    </w:p>
    <w:p w14:paraId="4E0E1326"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CreateExam()</w:t>
      </w:r>
    </w:p>
    <w:p w14:paraId="0D01854E"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AddClassMember()</w:t>
      </w:r>
    </w:p>
    <w:p w14:paraId="0E63B56A"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DeleteClassMember()</w:t>
      </w:r>
    </w:p>
    <w:p w14:paraId="22336034"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EditExam()</w:t>
      </w:r>
    </w:p>
    <w:p w14:paraId="27FE6350"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DeleteExam()</w:t>
      </w:r>
    </w:p>
    <w:p w14:paraId="6534C548"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AddUser()</w:t>
      </w:r>
    </w:p>
    <w:p w14:paraId="34815777" w14:textId="77777777" w:rsidR="000B144D" w:rsidRPr="000B144D" w:rsidRDefault="000B144D" w:rsidP="000B144D">
      <w:pPr>
        <w:pStyle w:val="ListBullet"/>
        <w:numPr>
          <w:ilvl w:val="0"/>
          <w:numId w:val="46"/>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EditUser()</w:t>
      </w:r>
    </w:p>
    <w:p w14:paraId="610530D1" w14:textId="77777777" w:rsidR="000B144D" w:rsidRPr="000B144D" w:rsidRDefault="000B144D" w:rsidP="000B144D">
      <w:pPr>
        <w:pStyle w:val="ListBullet"/>
        <w:numPr>
          <w:ilvl w:val="0"/>
          <w:numId w:val="46"/>
        </w:numPr>
        <w:tabs>
          <w:tab w:val="left" w:pos="720"/>
        </w:tabs>
        <w:spacing w:after="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DeleteUser()</w:t>
      </w:r>
    </w:p>
    <w:p w14:paraId="1F2EB1CC"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 Student (Kế thừa từ User)</w:t>
      </w:r>
    </w:p>
    <w:p w14:paraId="5D6799DA"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UserID</w:t>
      </w:r>
    </w:p>
    <w:p w14:paraId="6A86299E"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UserName</w:t>
      </w:r>
    </w:p>
    <w:p w14:paraId="37F7820B"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Password</w:t>
      </w:r>
    </w:p>
    <w:p w14:paraId="2D44AC33"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Email</w:t>
      </w:r>
    </w:p>
    <w:p w14:paraId="3E8EEFF4"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Role</w:t>
      </w:r>
    </w:p>
    <w:p w14:paraId="0C982BCD"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ClassID</w:t>
      </w:r>
    </w:p>
    <w:p w14:paraId="44D507E0"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lastRenderedPageBreak/>
        <w:t>Login()</w:t>
      </w:r>
    </w:p>
    <w:p w14:paraId="3B9C0341"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Logout()</w:t>
      </w:r>
    </w:p>
    <w:p w14:paraId="6B359726"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JoinClass()</w:t>
      </w:r>
    </w:p>
    <w:p w14:paraId="01F47209"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EditProfile()</w:t>
      </w:r>
    </w:p>
    <w:p w14:paraId="19C78609"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ViewResult()</w:t>
      </w:r>
    </w:p>
    <w:p w14:paraId="166DB4AE" w14:textId="77777777"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ViewHistory()</w:t>
      </w:r>
    </w:p>
    <w:p w14:paraId="238726FE" w14:textId="39E62DD9" w:rsidR="000B144D" w:rsidRPr="000B144D" w:rsidRDefault="000B144D" w:rsidP="000B144D">
      <w:pPr>
        <w:pStyle w:val="ListBullet"/>
        <w:numPr>
          <w:ilvl w:val="0"/>
          <w:numId w:val="47"/>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TakeExam()</w:t>
      </w:r>
    </w:p>
    <w:p w14:paraId="12EFB558"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Class</w:t>
      </w:r>
    </w:p>
    <w:p w14:paraId="110CA6FF" w14:textId="77777777" w:rsidR="000B144D" w:rsidRPr="000B144D" w:rsidRDefault="000B144D" w:rsidP="000B144D">
      <w:pPr>
        <w:pStyle w:val="ListBullet"/>
        <w:numPr>
          <w:ilvl w:val="0"/>
          <w:numId w:val="48"/>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ClassID</w:t>
      </w:r>
    </w:p>
    <w:p w14:paraId="2D6F36B1" w14:textId="77777777" w:rsidR="000B144D" w:rsidRPr="000B144D" w:rsidRDefault="000B144D" w:rsidP="000B144D">
      <w:pPr>
        <w:pStyle w:val="ListBullet"/>
        <w:numPr>
          <w:ilvl w:val="0"/>
          <w:numId w:val="48"/>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Created_by</w:t>
      </w:r>
    </w:p>
    <w:p w14:paraId="1E91E4AB" w14:textId="77777777" w:rsidR="000B144D" w:rsidRPr="000B144D" w:rsidRDefault="000B144D" w:rsidP="000B144D">
      <w:pPr>
        <w:pStyle w:val="ListBullet"/>
        <w:numPr>
          <w:ilvl w:val="0"/>
          <w:numId w:val="48"/>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LmitedAmount</w:t>
      </w:r>
    </w:p>
    <w:p w14:paraId="5DFE28B8" w14:textId="77777777" w:rsidR="000B144D" w:rsidRPr="000B144D" w:rsidRDefault="000B144D" w:rsidP="000B144D">
      <w:pPr>
        <w:pStyle w:val="ListBullet"/>
        <w:numPr>
          <w:ilvl w:val="0"/>
          <w:numId w:val="48"/>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AddClass()</w:t>
      </w:r>
    </w:p>
    <w:p w14:paraId="7A6D0850" w14:textId="77777777" w:rsidR="000B144D" w:rsidRPr="000B144D" w:rsidRDefault="000B144D" w:rsidP="000B144D">
      <w:pPr>
        <w:pStyle w:val="ListBullet"/>
        <w:numPr>
          <w:ilvl w:val="0"/>
          <w:numId w:val="48"/>
        </w:numPr>
        <w:tabs>
          <w:tab w:val="left" w:pos="720"/>
        </w:tabs>
        <w:spacing w:after="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DeleteClass()</w:t>
      </w:r>
    </w:p>
    <w:p w14:paraId="43E4CD5D" w14:textId="55B00C0B" w:rsidR="000B144D" w:rsidRPr="000B144D" w:rsidRDefault="000B144D" w:rsidP="000B144D">
      <w:pPr>
        <w:pStyle w:val="ListBullet"/>
        <w:numPr>
          <w:ilvl w:val="0"/>
          <w:numId w:val="0"/>
        </w:numPr>
        <w:tabs>
          <w:tab w:val="left" w:pos="720"/>
        </w:tabs>
        <w:ind w:left="360" w:hanging="1080"/>
        <w:rPr>
          <w:rFonts w:ascii="Times New Roman" w:hAnsi="Times New Roman" w:cs="Times New Roman"/>
          <w:b/>
          <w:bCs/>
          <w:color w:val="000000" w:themeColor="text1"/>
          <w:sz w:val="26"/>
          <w:szCs w:val="26"/>
          <w:lang w:val="vi-VN"/>
          <w14:textOutline w14:w="0" w14:cap="flat" w14:cmpd="sng" w14:algn="ctr">
            <w14:noFill/>
            <w14:prstDash w14:val="solid"/>
            <w14:round/>
          </w14:textOutline>
        </w:rPr>
      </w:pPr>
      <w:bookmarkStart w:id="3" w:name="_Toc194767581"/>
      <w:r>
        <w:rPr>
          <w:rFonts w:ascii="Times New Roman" w:hAnsi="Times New Roman" w:cs="Times New Roman"/>
          <w:b/>
          <w:bCs/>
          <w:color w:val="000000" w:themeColor="text1"/>
          <w:sz w:val="26"/>
          <w:szCs w:val="26"/>
          <w14:textOutline w14:w="0" w14:cap="flat" w14:cmpd="sng" w14:algn="ctr">
            <w14:noFill/>
            <w14:prstDash w14:val="solid"/>
            <w14:round/>
          </w14:textOutline>
        </w:rPr>
        <w:t>4</w:t>
      </w:r>
      <w:r w:rsidRPr="000B144D">
        <w:rPr>
          <w:rFonts w:ascii="Times New Roman" w:hAnsi="Times New Roman" w:cs="Times New Roman"/>
          <w:b/>
          <w:bCs/>
          <w:color w:val="000000" w:themeColor="text1"/>
          <w:sz w:val="26"/>
          <w:szCs w:val="26"/>
          <w14:textOutline w14:w="0" w14:cap="flat" w14:cmpd="sng" w14:algn="ctr">
            <w14:noFill/>
            <w14:prstDash w14:val="solid"/>
            <w14:round/>
          </w14:textOutline>
        </w:rPr>
        <w:t>.1.2.</w:t>
      </w:r>
      <w:r w:rsidRPr="000B144D">
        <w:rPr>
          <w:rFonts w:ascii="Times New Roman" w:hAnsi="Times New Roman" w:cs="Times New Roman"/>
          <w:b/>
          <w:bCs/>
          <w:color w:val="000000" w:themeColor="text1"/>
          <w:sz w:val="26"/>
          <w:szCs w:val="26"/>
          <w:lang w:val="vi-VN"/>
          <w14:textOutline w14:w="0" w14:cap="flat" w14:cmpd="sng" w14:algn="ctr">
            <w14:noFill/>
            <w14:prstDash w14:val="solid"/>
            <w14:round/>
          </w14:textOutline>
        </w:rPr>
        <w:t>Nhóm lớp về bài kiểm tra (Exam)</w:t>
      </w:r>
      <w:bookmarkEnd w:id="3"/>
    </w:p>
    <w:p w14:paraId="3BA73CA1"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Exam</w:t>
      </w:r>
    </w:p>
    <w:p w14:paraId="19CDD025"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ExamID</w:t>
      </w:r>
    </w:p>
    <w:p w14:paraId="07B6E540"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ClassID</w:t>
      </w:r>
    </w:p>
    <w:p w14:paraId="0E857882"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Created_by</w:t>
      </w:r>
    </w:p>
    <w:p w14:paraId="316CC5CE"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Title</w:t>
      </w:r>
    </w:p>
    <w:p w14:paraId="34ED3A9E"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Duration</w:t>
      </w:r>
    </w:p>
    <w:p w14:paraId="0BEE7D84"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NumberOfQuestion</w:t>
      </w:r>
    </w:p>
    <w:p w14:paraId="5751FAAE"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StartExam()</w:t>
      </w:r>
    </w:p>
    <w:p w14:paraId="7F0ADB38"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SubmitExam()</w:t>
      </w:r>
    </w:p>
    <w:p w14:paraId="5E88F6C4"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ScoreCalculation()</w:t>
      </w:r>
    </w:p>
    <w:p w14:paraId="476FAE1F"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Add()</w:t>
      </w:r>
    </w:p>
    <w:p w14:paraId="2277AAD6" w14:textId="77777777" w:rsidR="000B144D" w:rsidRPr="000B144D" w:rsidRDefault="000B144D" w:rsidP="000B144D">
      <w:pPr>
        <w:pStyle w:val="ListBullet"/>
        <w:numPr>
          <w:ilvl w:val="0"/>
          <w:numId w:val="49"/>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Edit()</w:t>
      </w:r>
    </w:p>
    <w:p w14:paraId="63E1A9D5" w14:textId="77777777" w:rsidR="000B144D" w:rsidRPr="000B144D" w:rsidRDefault="000B144D" w:rsidP="000B144D">
      <w:pPr>
        <w:pStyle w:val="ListBullet"/>
        <w:numPr>
          <w:ilvl w:val="0"/>
          <w:numId w:val="49"/>
        </w:numPr>
        <w:tabs>
          <w:tab w:val="left" w:pos="720"/>
        </w:tabs>
        <w:spacing w:after="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w:t>
      </w:r>
    </w:p>
    <w:p w14:paraId="633D4544"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Question</w:t>
      </w:r>
    </w:p>
    <w:p w14:paraId="40972954" w14:textId="77777777" w:rsidR="000B144D" w:rsidRPr="000B144D" w:rsidRDefault="000B144D" w:rsidP="000B144D">
      <w:pPr>
        <w:pStyle w:val="ListBullet"/>
        <w:numPr>
          <w:ilvl w:val="0"/>
          <w:numId w:val="50"/>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QuestionID</w:t>
      </w:r>
    </w:p>
    <w:p w14:paraId="02195D60" w14:textId="77777777" w:rsidR="000B144D" w:rsidRPr="000B144D" w:rsidRDefault="000B144D" w:rsidP="000B144D">
      <w:pPr>
        <w:pStyle w:val="ListBullet"/>
        <w:numPr>
          <w:ilvl w:val="0"/>
          <w:numId w:val="50"/>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Score</w:t>
      </w:r>
    </w:p>
    <w:p w14:paraId="3D1002A0" w14:textId="0A35D9C3" w:rsidR="000B144D" w:rsidRPr="000B144D" w:rsidRDefault="000B144D" w:rsidP="000B144D">
      <w:pPr>
        <w:pStyle w:val="ListBullet"/>
        <w:numPr>
          <w:ilvl w:val="0"/>
          <w:numId w:val="50"/>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Content</w:t>
      </w:r>
    </w:p>
    <w:p w14:paraId="2A419B14" w14:textId="77777777" w:rsidR="000B144D" w:rsidRPr="000B144D" w:rsidRDefault="000B144D" w:rsidP="000B144D">
      <w:pPr>
        <w:pStyle w:val="ListBullet"/>
        <w:numPr>
          <w:ilvl w:val="0"/>
          <w:numId w:val="50"/>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Add()</w:t>
      </w:r>
    </w:p>
    <w:p w14:paraId="31E717C5" w14:textId="77777777" w:rsidR="000B144D" w:rsidRPr="000B144D" w:rsidRDefault="000B144D" w:rsidP="000B144D">
      <w:pPr>
        <w:pStyle w:val="ListBullet"/>
        <w:numPr>
          <w:ilvl w:val="0"/>
          <w:numId w:val="50"/>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lastRenderedPageBreak/>
        <w:t>Edit()</w:t>
      </w:r>
    </w:p>
    <w:p w14:paraId="0987C1AD" w14:textId="77777777" w:rsidR="000B144D" w:rsidRPr="000B144D" w:rsidRDefault="000B144D" w:rsidP="000B144D">
      <w:pPr>
        <w:pStyle w:val="ListBullet"/>
        <w:numPr>
          <w:ilvl w:val="0"/>
          <w:numId w:val="50"/>
        </w:numPr>
        <w:tabs>
          <w:tab w:val="left" w:pos="720"/>
        </w:tabs>
        <w:spacing w:after="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w:t>
      </w:r>
    </w:p>
    <w:p w14:paraId="381DCCE9"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Answer</w:t>
      </w:r>
    </w:p>
    <w:p w14:paraId="6A4ACFEC" w14:textId="77777777" w:rsidR="000B144D" w:rsidRPr="000B144D" w:rsidRDefault="000B144D" w:rsidP="000B144D">
      <w:pPr>
        <w:pStyle w:val="ListBullet"/>
        <w:numPr>
          <w:ilvl w:val="0"/>
          <w:numId w:val="51"/>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AnswerID</w:t>
      </w:r>
    </w:p>
    <w:p w14:paraId="5317834D" w14:textId="77777777" w:rsidR="000B144D" w:rsidRPr="000B144D" w:rsidRDefault="000B144D" w:rsidP="000B144D">
      <w:pPr>
        <w:pStyle w:val="ListBullet"/>
        <w:numPr>
          <w:ilvl w:val="0"/>
          <w:numId w:val="51"/>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QuestionID</w:t>
      </w:r>
    </w:p>
    <w:p w14:paraId="4814F065" w14:textId="77777777" w:rsidR="000B144D" w:rsidRPr="000B144D" w:rsidRDefault="000B144D" w:rsidP="000B144D">
      <w:pPr>
        <w:pStyle w:val="ListBullet"/>
        <w:numPr>
          <w:ilvl w:val="0"/>
          <w:numId w:val="51"/>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Content</w:t>
      </w:r>
    </w:p>
    <w:p w14:paraId="66574135" w14:textId="77777777" w:rsidR="000B144D" w:rsidRPr="000B144D" w:rsidRDefault="000B144D" w:rsidP="000B144D">
      <w:pPr>
        <w:pStyle w:val="ListBullet"/>
        <w:numPr>
          <w:ilvl w:val="0"/>
          <w:numId w:val="51"/>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IsCorrect</w:t>
      </w:r>
    </w:p>
    <w:p w14:paraId="3C6D8B62" w14:textId="77777777" w:rsidR="000B144D" w:rsidRPr="000B144D" w:rsidRDefault="000B144D" w:rsidP="000B144D">
      <w:pPr>
        <w:pStyle w:val="ListBullet"/>
        <w:numPr>
          <w:ilvl w:val="0"/>
          <w:numId w:val="51"/>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Select()</w:t>
      </w:r>
    </w:p>
    <w:p w14:paraId="5189157A" w14:textId="77777777" w:rsidR="000B144D" w:rsidRPr="000B144D" w:rsidRDefault="000B144D" w:rsidP="000B144D">
      <w:pPr>
        <w:pStyle w:val="ListBullet"/>
        <w:numPr>
          <w:ilvl w:val="0"/>
          <w:numId w:val="51"/>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Add()</w:t>
      </w:r>
    </w:p>
    <w:p w14:paraId="1309D239" w14:textId="77777777" w:rsidR="000B144D" w:rsidRPr="000B144D" w:rsidRDefault="000B144D" w:rsidP="000B144D">
      <w:pPr>
        <w:pStyle w:val="ListBullet"/>
        <w:numPr>
          <w:ilvl w:val="0"/>
          <w:numId w:val="51"/>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Edit()</w:t>
      </w:r>
    </w:p>
    <w:p w14:paraId="7AD29392" w14:textId="77777777" w:rsidR="000B144D" w:rsidRPr="000B144D" w:rsidRDefault="000B144D" w:rsidP="000B144D">
      <w:pPr>
        <w:pStyle w:val="ListBullet"/>
        <w:numPr>
          <w:ilvl w:val="0"/>
          <w:numId w:val="51"/>
        </w:numPr>
        <w:tabs>
          <w:tab w:val="left" w:pos="720"/>
        </w:tabs>
        <w:spacing w:after="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Delete()</w:t>
      </w:r>
    </w:p>
    <w:p w14:paraId="7B743116"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Submission</w:t>
      </w:r>
    </w:p>
    <w:p w14:paraId="338C0C4F" w14:textId="77777777" w:rsidR="000B144D" w:rsidRPr="000B144D" w:rsidRDefault="000B144D" w:rsidP="000B144D">
      <w:pPr>
        <w:pStyle w:val="ListBullet"/>
        <w:numPr>
          <w:ilvl w:val="0"/>
          <w:numId w:val="52"/>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SubmissionID</w:t>
      </w:r>
    </w:p>
    <w:p w14:paraId="1EC0FB28" w14:textId="77777777" w:rsidR="000B144D" w:rsidRPr="000B144D" w:rsidRDefault="000B144D" w:rsidP="000B144D">
      <w:pPr>
        <w:pStyle w:val="ListBullet"/>
        <w:numPr>
          <w:ilvl w:val="0"/>
          <w:numId w:val="52"/>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StudentID</w:t>
      </w:r>
    </w:p>
    <w:p w14:paraId="6C6FF9CE" w14:textId="77777777" w:rsidR="000B144D" w:rsidRPr="000B144D" w:rsidRDefault="000B144D" w:rsidP="000B144D">
      <w:pPr>
        <w:pStyle w:val="ListBullet"/>
        <w:numPr>
          <w:ilvl w:val="0"/>
          <w:numId w:val="52"/>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ExamID</w:t>
      </w:r>
    </w:p>
    <w:p w14:paraId="1ECF5098" w14:textId="77777777" w:rsidR="000B144D" w:rsidRPr="000B144D" w:rsidRDefault="000B144D" w:rsidP="000B144D">
      <w:pPr>
        <w:pStyle w:val="ListBullet"/>
        <w:numPr>
          <w:ilvl w:val="0"/>
          <w:numId w:val="52"/>
        </w:numPr>
        <w:tabs>
          <w:tab w:val="left" w:pos="720"/>
        </w:tabs>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Score</w:t>
      </w:r>
    </w:p>
    <w:p w14:paraId="12539B55" w14:textId="77777777" w:rsidR="000B144D" w:rsidRPr="000B144D" w:rsidRDefault="000B144D" w:rsidP="000B144D">
      <w:pPr>
        <w:pStyle w:val="ListBullet"/>
        <w:numPr>
          <w:ilvl w:val="0"/>
          <w:numId w:val="52"/>
        </w:numPr>
        <w:tabs>
          <w:tab w:val="left" w:pos="720"/>
        </w:tabs>
        <w:spacing w:after="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IsPassed</w:t>
      </w:r>
    </w:p>
    <w:p w14:paraId="2C7AC3A1" w14:textId="77777777" w:rsidR="000B144D" w:rsidRPr="000B144D" w:rsidRDefault="000B144D" w:rsidP="000B144D">
      <w:pPr>
        <w:pStyle w:val="ListBullet"/>
        <w:numPr>
          <w:ilvl w:val="0"/>
          <w:numId w:val="0"/>
        </w:numPr>
        <w:tabs>
          <w:tab w:val="left" w:pos="720"/>
        </w:tabs>
        <w:spacing w:after="0"/>
        <w:ind w:left="36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SubmissionDetail</w:t>
      </w:r>
    </w:p>
    <w:p w14:paraId="7CAFB05B" w14:textId="77777777" w:rsidR="000B144D" w:rsidRPr="000B144D" w:rsidRDefault="000B144D" w:rsidP="000B144D">
      <w:pPr>
        <w:pStyle w:val="ListBullet"/>
        <w:numPr>
          <w:ilvl w:val="0"/>
          <w:numId w:val="53"/>
        </w:numPr>
        <w:ind w:left="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SubmissionID</w:t>
      </w:r>
    </w:p>
    <w:p w14:paraId="7B0D8E16" w14:textId="77777777" w:rsidR="000B144D" w:rsidRPr="000B144D" w:rsidRDefault="000B144D" w:rsidP="000B144D">
      <w:pPr>
        <w:pStyle w:val="ListBullet"/>
        <w:numPr>
          <w:ilvl w:val="0"/>
          <w:numId w:val="53"/>
        </w:numPr>
        <w:ind w:left="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StudentID</w:t>
      </w:r>
    </w:p>
    <w:p w14:paraId="5210EC16" w14:textId="77777777" w:rsidR="000B144D" w:rsidRPr="000B144D" w:rsidRDefault="000B144D" w:rsidP="000B144D">
      <w:pPr>
        <w:pStyle w:val="ListBullet"/>
        <w:numPr>
          <w:ilvl w:val="0"/>
          <w:numId w:val="53"/>
        </w:numPr>
        <w:ind w:left="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ExamID</w:t>
      </w:r>
    </w:p>
    <w:p w14:paraId="6E3DD8D6" w14:textId="77777777" w:rsidR="000B144D" w:rsidRPr="000B144D" w:rsidRDefault="000B144D" w:rsidP="000B144D">
      <w:pPr>
        <w:pStyle w:val="ListBullet"/>
        <w:numPr>
          <w:ilvl w:val="0"/>
          <w:numId w:val="53"/>
        </w:numPr>
        <w:ind w:left="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QuestionID</w:t>
      </w:r>
    </w:p>
    <w:p w14:paraId="55B48992" w14:textId="77777777" w:rsidR="000B144D" w:rsidRPr="000B144D" w:rsidRDefault="000B144D" w:rsidP="000B144D">
      <w:pPr>
        <w:pStyle w:val="ListBullet"/>
        <w:numPr>
          <w:ilvl w:val="0"/>
          <w:numId w:val="53"/>
        </w:numPr>
        <w:ind w:left="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SelectedAnswerID</w:t>
      </w:r>
    </w:p>
    <w:p w14:paraId="0E51D12C" w14:textId="29CF967F" w:rsidR="000B144D" w:rsidRDefault="000B144D" w:rsidP="000B144D">
      <w:pPr>
        <w:pStyle w:val="ListBullet"/>
        <w:numPr>
          <w:ilvl w:val="0"/>
          <w:numId w:val="53"/>
        </w:numPr>
        <w:spacing w:after="0"/>
        <w:ind w:left="0"/>
        <w:rPr>
          <w:rFonts w:ascii="Times New Roman" w:hAnsi="Times New Roman" w:cs="Times New Roman"/>
          <w:color w:val="000000" w:themeColor="text1"/>
          <w:sz w:val="26"/>
          <w:szCs w:val="26"/>
          <w:lang w:val="vi-VN"/>
          <w14:textOutline w14:w="0" w14:cap="flat" w14:cmpd="sng" w14:algn="ctr">
            <w14:noFill/>
            <w14:prstDash w14:val="solid"/>
            <w14:round/>
          </w14:textOutline>
        </w:rPr>
      </w:pPr>
      <w:r w:rsidRPr="000B144D">
        <w:rPr>
          <w:rFonts w:ascii="Times New Roman" w:hAnsi="Times New Roman" w:cs="Times New Roman"/>
          <w:color w:val="000000" w:themeColor="text1"/>
          <w:sz w:val="26"/>
          <w:szCs w:val="26"/>
          <w:lang w:val="vi-VN"/>
          <w14:textOutline w14:w="0" w14:cap="flat" w14:cmpd="sng" w14:algn="ctr">
            <w14:noFill/>
            <w14:prstDash w14:val="solid"/>
            <w14:round/>
          </w14:textOutline>
        </w:rPr>
        <w:t>ScoreGained</w:t>
      </w:r>
    </w:p>
    <w:p w14:paraId="30DF2BE2" w14:textId="45AFEE95" w:rsidR="000B144D" w:rsidRDefault="000B144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4.3.Biểu đồ lớp </w:t>
      </w:r>
    </w:p>
    <w:p w14:paraId="01C55D8B" w14:textId="0AF78FD8" w:rsidR="00B70D0D" w:rsidRDefault="00B70D0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56560C83" wp14:editId="7234FE0C">
            <wp:extent cx="5715000" cy="4203065"/>
            <wp:effectExtent l="0" t="0" r="0" b="6985"/>
            <wp:docPr id="98121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16211" name=""/>
                    <pic:cNvPicPr/>
                  </pic:nvPicPr>
                  <pic:blipFill>
                    <a:blip r:embed="rId21"/>
                    <a:stretch>
                      <a:fillRect/>
                    </a:stretch>
                  </pic:blipFill>
                  <pic:spPr>
                    <a:xfrm>
                      <a:off x="0" y="0"/>
                      <a:ext cx="5715000" cy="4203065"/>
                    </a:xfrm>
                    <a:prstGeom prst="rect">
                      <a:avLst/>
                    </a:prstGeom>
                  </pic:spPr>
                </pic:pic>
              </a:graphicData>
            </a:graphic>
          </wp:inline>
        </w:drawing>
      </w:r>
    </w:p>
    <w:p w14:paraId="6AC45FE8" w14:textId="6137EE57" w:rsidR="00B70D0D" w:rsidRDefault="00B70D0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14:textOutline w14:w="0" w14:cap="flat" w14:cmpd="sng" w14:algn="ctr">
            <w14:noFill/>
            <w14:prstDash w14:val="solid"/>
            <w14:round/>
          </w14:textOutline>
        </w:rPr>
        <w:t>V.Giao diện</w:t>
      </w: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ứng dụng</w:t>
      </w:r>
    </w:p>
    <w:p w14:paraId="7F1BE1F5" w14:textId="7696F652" w:rsidR="00B70D0D" w:rsidRDefault="00B70D0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5.1.1.Giao diện đăng nhập/đăng kí</w:t>
      </w:r>
    </w:p>
    <w:p w14:paraId="4D3E19F4" w14:textId="448F53E1" w:rsidR="00B70D0D" w:rsidRDefault="00B70D0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4991AA57" wp14:editId="59B226E6">
            <wp:extent cx="5715000" cy="4798060"/>
            <wp:effectExtent l="0" t="0" r="0" b="2540"/>
            <wp:docPr id="95156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64981" name=""/>
                    <pic:cNvPicPr/>
                  </pic:nvPicPr>
                  <pic:blipFill>
                    <a:blip r:embed="rId22"/>
                    <a:stretch>
                      <a:fillRect/>
                    </a:stretch>
                  </pic:blipFill>
                  <pic:spPr>
                    <a:xfrm>
                      <a:off x="0" y="0"/>
                      <a:ext cx="5715000" cy="4798060"/>
                    </a:xfrm>
                    <a:prstGeom prst="rect">
                      <a:avLst/>
                    </a:prstGeom>
                  </pic:spPr>
                </pic:pic>
              </a:graphicData>
            </a:graphic>
          </wp:inline>
        </w:drawing>
      </w:r>
    </w:p>
    <w:p w14:paraId="4E12396F" w14:textId="33359B23" w:rsidR="00B70D0D" w:rsidRDefault="00B70D0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5.2.Giao diện trang chủ </w:t>
      </w:r>
    </w:p>
    <w:p w14:paraId="0EB639A8" w14:textId="0CDA90E5" w:rsidR="00B70D0D" w:rsidRDefault="00B70D0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37F55ABD" wp14:editId="502BA012">
            <wp:extent cx="5715000" cy="5179695"/>
            <wp:effectExtent l="0" t="0" r="0" b="1905"/>
            <wp:docPr id="171891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3230" name=""/>
                    <pic:cNvPicPr/>
                  </pic:nvPicPr>
                  <pic:blipFill>
                    <a:blip r:embed="rId23"/>
                    <a:stretch>
                      <a:fillRect/>
                    </a:stretch>
                  </pic:blipFill>
                  <pic:spPr>
                    <a:xfrm>
                      <a:off x="0" y="0"/>
                      <a:ext cx="5715000" cy="5179695"/>
                    </a:xfrm>
                    <a:prstGeom prst="rect">
                      <a:avLst/>
                    </a:prstGeom>
                  </pic:spPr>
                </pic:pic>
              </a:graphicData>
            </a:graphic>
          </wp:inline>
        </w:drawing>
      </w:r>
    </w:p>
    <w:p w14:paraId="4493C64D" w14:textId="2D95ABFF" w:rsidR="00B70D0D" w:rsidRDefault="00B70D0D" w:rsidP="000B144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5.3.Giao diện chỉnh sửa thông tin cá nhân</w:t>
      </w:r>
    </w:p>
    <w:p w14:paraId="6DEE2296" w14:textId="600F1029" w:rsidR="00B70D0D" w:rsidRDefault="00B70D0D" w:rsidP="00B70D0D">
      <w:pPr>
        <w:pStyle w:val="ListBullet"/>
        <w:numPr>
          <w:ilvl w:val="0"/>
          <w:numId w:val="0"/>
        </w:numPr>
        <w:spacing w:after="0"/>
        <w:ind w:hanging="720"/>
        <w:jc w:val="center"/>
        <w:rPr>
          <w:rFonts w:ascii="Times New Roman" w:hAnsi="Times New Roman" w:cs="Times New Roman"/>
          <w:color w:val="000000" w:themeColor="text1"/>
          <w:sz w:val="26"/>
          <w:szCs w:val="26"/>
          <w14:textOutline w14:w="0" w14:cap="flat" w14:cmpd="sng" w14:algn="ctr">
            <w14:noFill/>
            <w14:prstDash w14:val="solid"/>
            <w14:round/>
          </w14:textOutline>
        </w:rPr>
      </w:pPr>
      <w:r>
        <w:rPr>
          <w:noProof/>
        </w:rPr>
        <w:lastRenderedPageBreak/>
        <w:drawing>
          <wp:inline distT="0" distB="0" distL="0" distR="0" wp14:anchorId="3CEBDBB2" wp14:editId="3F581D99">
            <wp:extent cx="3609975" cy="6210300"/>
            <wp:effectExtent l="0" t="0" r="9525" b="0"/>
            <wp:docPr id="54699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97110" name=""/>
                    <pic:cNvPicPr/>
                  </pic:nvPicPr>
                  <pic:blipFill>
                    <a:blip r:embed="rId24"/>
                    <a:stretch>
                      <a:fillRect/>
                    </a:stretch>
                  </pic:blipFill>
                  <pic:spPr>
                    <a:xfrm>
                      <a:off x="0" y="0"/>
                      <a:ext cx="3609975" cy="6210300"/>
                    </a:xfrm>
                    <a:prstGeom prst="rect">
                      <a:avLst/>
                    </a:prstGeom>
                  </pic:spPr>
                </pic:pic>
              </a:graphicData>
            </a:graphic>
          </wp:inline>
        </w:drawing>
      </w:r>
    </w:p>
    <w:p w14:paraId="1A9D4B26" w14:textId="5CF1E2E2" w:rsidR="00B70D0D" w:rsidRDefault="00B70D0D" w:rsidP="00B70D0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14:textOutline w14:w="0" w14:cap="flat" w14:cmpd="sng" w14:algn="ctr">
            <w14:noFill/>
            <w14:prstDash w14:val="solid"/>
            <w14:round/>
          </w14:textOutline>
        </w:rPr>
        <w:t>5.4.Giao diện</w:t>
      </w: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danh mục</w:t>
      </w:r>
    </w:p>
    <w:p w14:paraId="18F4DB3F" w14:textId="4CAE07DF" w:rsidR="00B70D0D" w:rsidRDefault="00B70D0D" w:rsidP="00B70D0D">
      <w:pPr>
        <w:pStyle w:val="ListBullet"/>
        <w:numPr>
          <w:ilvl w:val="0"/>
          <w:numId w:val="0"/>
        </w:numPr>
        <w:spacing w:after="0"/>
        <w:ind w:hanging="72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4B70CAE8" wp14:editId="4124F867">
            <wp:extent cx="2914650" cy="5600700"/>
            <wp:effectExtent l="0" t="0" r="0" b="0"/>
            <wp:docPr id="205312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26036" name=""/>
                    <pic:cNvPicPr/>
                  </pic:nvPicPr>
                  <pic:blipFill>
                    <a:blip r:embed="rId25"/>
                    <a:stretch>
                      <a:fillRect/>
                    </a:stretch>
                  </pic:blipFill>
                  <pic:spPr>
                    <a:xfrm>
                      <a:off x="0" y="0"/>
                      <a:ext cx="2914650" cy="5600700"/>
                    </a:xfrm>
                    <a:prstGeom prst="rect">
                      <a:avLst/>
                    </a:prstGeom>
                  </pic:spPr>
                </pic:pic>
              </a:graphicData>
            </a:graphic>
          </wp:inline>
        </w:drawing>
      </w:r>
    </w:p>
    <w:p w14:paraId="0A454A93" w14:textId="36239E43" w:rsidR="00B70D0D" w:rsidRDefault="00B70D0D" w:rsidP="00B70D0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5.5.Giao diện lớp học</w:t>
      </w:r>
    </w:p>
    <w:p w14:paraId="081315CD" w14:textId="746E0F2E" w:rsidR="00B70D0D" w:rsidRDefault="00B70D0D" w:rsidP="00B70D0D">
      <w:pPr>
        <w:pStyle w:val="ListBullet"/>
        <w:numPr>
          <w:ilvl w:val="0"/>
          <w:numId w:val="0"/>
        </w:numPr>
        <w:spacing w:after="0"/>
        <w:ind w:hanging="72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3D494089" wp14:editId="3E3DA61B">
            <wp:extent cx="2914650" cy="5448300"/>
            <wp:effectExtent l="0" t="0" r="0" b="0"/>
            <wp:docPr id="125276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3295" name=""/>
                    <pic:cNvPicPr/>
                  </pic:nvPicPr>
                  <pic:blipFill>
                    <a:blip r:embed="rId26"/>
                    <a:stretch>
                      <a:fillRect/>
                    </a:stretch>
                  </pic:blipFill>
                  <pic:spPr>
                    <a:xfrm>
                      <a:off x="0" y="0"/>
                      <a:ext cx="2914650" cy="5448300"/>
                    </a:xfrm>
                    <a:prstGeom prst="rect">
                      <a:avLst/>
                    </a:prstGeom>
                  </pic:spPr>
                </pic:pic>
              </a:graphicData>
            </a:graphic>
          </wp:inline>
        </w:drawing>
      </w:r>
    </w:p>
    <w:p w14:paraId="62927C1E" w14:textId="34809A98" w:rsidR="00B70D0D" w:rsidRDefault="00B70D0D" w:rsidP="00B70D0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5.6.Giao diện bài kiểm tra</w:t>
      </w:r>
    </w:p>
    <w:p w14:paraId="52241186" w14:textId="554BB08C" w:rsidR="00B70D0D" w:rsidRDefault="00B70D0D" w:rsidP="00B70D0D">
      <w:pPr>
        <w:pStyle w:val="ListBullet"/>
        <w:numPr>
          <w:ilvl w:val="0"/>
          <w:numId w:val="0"/>
        </w:numPr>
        <w:spacing w:after="0"/>
        <w:ind w:hanging="72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53C0C73F" wp14:editId="25A8944E">
            <wp:extent cx="2914650" cy="5657850"/>
            <wp:effectExtent l="0" t="0" r="0" b="0"/>
            <wp:docPr id="202561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16115" name=""/>
                    <pic:cNvPicPr/>
                  </pic:nvPicPr>
                  <pic:blipFill>
                    <a:blip r:embed="rId27"/>
                    <a:stretch>
                      <a:fillRect/>
                    </a:stretch>
                  </pic:blipFill>
                  <pic:spPr>
                    <a:xfrm>
                      <a:off x="0" y="0"/>
                      <a:ext cx="2914650" cy="5657850"/>
                    </a:xfrm>
                    <a:prstGeom prst="rect">
                      <a:avLst/>
                    </a:prstGeom>
                  </pic:spPr>
                </pic:pic>
              </a:graphicData>
            </a:graphic>
          </wp:inline>
        </w:drawing>
      </w:r>
    </w:p>
    <w:p w14:paraId="55376A0F" w14:textId="7CCABAC6" w:rsidR="00B70D0D" w:rsidRDefault="00B70D0D" w:rsidP="00B70D0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5.7.Giao diện làm bài kiểm tra </w:t>
      </w:r>
    </w:p>
    <w:p w14:paraId="399BA711" w14:textId="5006BF06" w:rsidR="00B70D0D" w:rsidRDefault="00B70D0D" w:rsidP="00B70D0D">
      <w:pPr>
        <w:pStyle w:val="ListBullet"/>
        <w:numPr>
          <w:ilvl w:val="0"/>
          <w:numId w:val="0"/>
        </w:numPr>
        <w:spacing w:after="0"/>
        <w:ind w:hanging="720"/>
        <w:jc w:val="center"/>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noProof/>
        </w:rPr>
        <w:lastRenderedPageBreak/>
        <w:drawing>
          <wp:inline distT="0" distB="0" distL="0" distR="0" wp14:anchorId="2DDB1815" wp14:editId="49379B5F">
            <wp:extent cx="2943225" cy="5629275"/>
            <wp:effectExtent l="0" t="0" r="9525" b="9525"/>
            <wp:docPr id="191532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3269" name=""/>
                    <pic:cNvPicPr/>
                  </pic:nvPicPr>
                  <pic:blipFill>
                    <a:blip r:embed="rId28"/>
                    <a:stretch>
                      <a:fillRect/>
                    </a:stretch>
                  </pic:blipFill>
                  <pic:spPr>
                    <a:xfrm>
                      <a:off x="0" y="0"/>
                      <a:ext cx="2943225" cy="5629275"/>
                    </a:xfrm>
                    <a:prstGeom prst="rect">
                      <a:avLst/>
                    </a:prstGeom>
                  </pic:spPr>
                </pic:pic>
              </a:graphicData>
            </a:graphic>
          </wp:inline>
        </w:drawing>
      </w:r>
    </w:p>
    <w:p w14:paraId="1C4232BE" w14:textId="4F4354A9" w:rsidR="00B70D0D" w:rsidRDefault="00B70D0D" w:rsidP="00B70D0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5.8.Giao diện kết quả bài kiểm tra </w:t>
      </w:r>
    </w:p>
    <w:p w14:paraId="3F357FF6" w14:textId="618EACCF" w:rsidR="00B70D0D" w:rsidRDefault="00B70D0D" w:rsidP="00B70D0D">
      <w:pPr>
        <w:pStyle w:val="ListBullet"/>
        <w:numPr>
          <w:ilvl w:val="0"/>
          <w:numId w:val="0"/>
        </w:numPr>
        <w:spacing w:after="0"/>
        <w:ind w:hanging="720"/>
        <w:jc w:val="center"/>
        <w:rPr>
          <w:rFonts w:ascii="Times New Roman" w:hAnsi="Times New Roman" w:cs="Times New Roman"/>
          <w:color w:val="000000" w:themeColor="text1"/>
          <w:sz w:val="26"/>
          <w:szCs w:val="26"/>
          <w14:textOutline w14:w="0" w14:cap="flat" w14:cmpd="sng" w14:algn="ctr">
            <w14:noFill/>
            <w14:prstDash w14:val="solid"/>
            <w14:round/>
          </w14:textOutline>
        </w:rPr>
      </w:pPr>
      <w:r>
        <w:rPr>
          <w:noProof/>
        </w:rPr>
        <w:lastRenderedPageBreak/>
        <w:drawing>
          <wp:inline distT="0" distB="0" distL="0" distR="0" wp14:anchorId="39887E2E" wp14:editId="445D83A7">
            <wp:extent cx="3333750" cy="5905500"/>
            <wp:effectExtent l="0" t="0" r="0" b="0"/>
            <wp:docPr id="72866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6480" name=""/>
                    <pic:cNvPicPr/>
                  </pic:nvPicPr>
                  <pic:blipFill>
                    <a:blip r:embed="rId29"/>
                    <a:stretch>
                      <a:fillRect/>
                    </a:stretch>
                  </pic:blipFill>
                  <pic:spPr>
                    <a:xfrm>
                      <a:off x="0" y="0"/>
                      <a:ext cx="3333750" cy="5905500"/>
                    </a:xfrm>
                    <a:prstGeom prst="rect">
                      <a:avLst/>
                    </a:prstGeom>
                  </pic:spPr>
                </pic:pic>
              </a:graphicData>
            </a:graphic>
          </wp:inline>
        </w:drawing>
      </w:r>
    </w:p>
    <w:p w14:paraId="0D75F2F6" w14:textId="7ED5D704" w:rsidR="00B70D0D" w:rsidRDefault="00B70D0D" w:rsidP="00B70D0D">
      <w:pPr>
        <w:pStyle w:val="ListBullet"/>
        <w:numPr>
          <w:ilvl w:val="0"/>
          <w:numId w:val="0"/>
        </w:numPr>
        <w:spacing w:after="0"/>
        <w:ind w:hanging="720"/>
        <w:rPr>
          <w:rFonts w:ascii="Times New Roman" w:hAnsi="Times New Roman" w:cs="Times New Roman"/>
          <w:color w:val="000000" w:themeColor="text1"/>
          <w:sz w:val="26"/>
          <w:szCs w:val="26"/>
          <w14:textOutline w14:w="0" w14:cap="flat" w14:cmpd="sng" w14:algn="ctr">
            <w14:noFill/>
            <w14:prstDash w14:val="solid"/>
            <w14:round/>
          </w14:textOutline>
        </w:rPr>
      </w:pPr>
      <w:r>
        <w:rPr>
          <w:rFonts w:ascii="Times New Roman" w:hAnsi="Times New Roman" w:cs="Times New Roman"/>
          <w:color w:val="000000" w:themeColor="text1"/>
          <w:sz w:val="26"/>
          <w:szCs w:val="26"/>
          <w14:textOutline w14:w="0" w14:cap="flat" w14:cmpd="sng" w14:algn="ctr">
            <w14:noFill/>
            <w14:prstDash w14:val="solid"/>
            <w14:round/>
          </w14:textOutline>
        </w:rPr>
        <w:t>5.9.Giao diện</w:t>
      </w: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quản lí </w:t>
      </w:r>
      <w:r w:rsidR="001C638D">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lớp học </w:t>
      </w:r>
    </w:p>
    <w:p w14:paraId="503FBBDE" w14:textId="0BBDD35E" w:rsidR="001C638D" w:rsidRDefault="001C638D" w:rsidP="001C638D">
      <w:pPr>
        <w:pStyle w:val="ListBullet"/>
        <w:numPr>
          <w:ilvl w:val="0"/>
          <w:numId w:val="0"/>
        </w:numPr>
        <w:spacing w:after="0"/>
        <w:ind w:hanging="720"/>
        <w:jc w:val="center"/>
        <w:rPr>
          <w:rFonts w:ascii="Times New Roman" w:hAnsi="Times New Roman" w:cs="Times New Roman"/>
          <w:color w:val="000000" w:themeColor="text1"/>
          <w:sz w:val="26"/>
          <w:szCs w:val="26"/>
          <w14:textOutline w14:w="0" w14:cap="flat" w14:cmpd="sng" w14:algn="ctr">
            <w14:noFill/>
            <w14:prstDash w14:val="solid"/>
            <w14:round/>
          </w14:textOutline>
        </w:rPr>
      </w:pPr>
      <w:r>
        <w:rPr>
          <w:noProof/>
        </w:rPr>
        <w:lastRenderedPageBreak/>
        <w:drawing>
          <wp:inline distT="0" distB="0" distL="0" distR="0" wp14:anchorId="0C6283A9" wp14:editId="308A40E2">
            <wp:extent cx="5715000" cy="6898005"/>
            <wp:effectExtent l="0" t="0" r="0" b="0"/>
            <wp:docPr id="54506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69403" name=""/>
                    <pic:cNvPicPr/>
                  </pic:nvPicPr>
                  <pic:blipFill>
                    <a:blip r:embed="rId30"/>
                    <a:stretch>
                      <a:fillRect/>
                    </a:stretch>
                  </pic:blipFill>
                  <pic:spPr>
                    <a:xfrm>
                      <a:off x="0" y="0"/>
                      <a:ext cx="5715000" cy="6898005"/>
                    </a:xfrm>
                    <a:prstGeom prst="rect">
                      <a:avLst/>
                    </a:prstGeom>
                  </pic:spPr>
                </pic:pic>
              </a:graphicData>
            </a:graphic>
          </wp:inline>
        </w:drawing>
      </w:r>
    </w:p>
    <w:p w14:paraId="58E6014C" w14:textId="6CEB60CF" w:rsidR="001C638D" w:rsidRDefault="001C638D" w:rsidP="001C638D">
      <w:pPr>
        <w:pStyle w:val="ListBullet"/>
        <w:numPr>
          <w:ilvl w:val="0"/>
          <w:numId w:val="0"/>
        </w:numPr>
        <w:spacing w:after="0"/>
        <w:ind w:hanging="720"/>
        <w:rPr>
          <w:rFonts w:ascii="Times New Roman" w:hAnsi="Times New Roman" w:cs="Times New Roman"/>
          <w:color w:val="000000" w:themeColor="text1"/>
          <w:sz w:val="26"/>
          <w:szCs w:val="26"/>
          <w:lang w:val="vi-VN"/>
          <w14:textOutline w14:w="0" w14:cap="flat" w14:cmpd="sng" w14:algn="ctr">
            <w14:noFill/>
            <w14:prstDash w14:val="solid"/>
            <w14:round/>
          </w14:textOutline>
        </w:rPr>
      </w:pPr>
      <w:r>
        <w:rPr>
          <w:rFonts w:ascii="Times New Roman" w:hAnsi="Times New Roman" w:cs="Times New Roman"/>
          <w:color w:val="000000" w:themeColor="text1"/>
          <w:sz w:val="26"/>
          <w:szCs w:val="26"/>
          <w14:textOutline w14:w="0" w14:cap="flat" w14:cmpd="sng" w14:algn="ctr">
            <w14:noFill/>
            <w14:prstDash w14:val="solid"/>
            <w14:round/>
          </w14:textOutline>
        </w:rPr>
        <w:t>5.10.Giao diện</w:t>
      </w:r>
      <w:r>
        <w:rPr>
          <w:rFonts w:ascii="Times New Roman" w:hAnsi="Times New Roman" w:cs="Times New Roman"/>
          <w:color w:val="000000" w:themeColor="text1"/>
          <w:sz w:val="26"/>
          <w:szCs w:val="26"/>
          <w:lang w:val="vi-VN"/>
          <w14:textOutline w14:w="0" w14:cap="flat" w14:cmpd="sng" w14:algn="ctr">
            <w14:noFill/>
            <w14:prstDash w14:val="solid"/>
            <w14:round/>
          </w14:textOutline>
        </w:rPr>
        <w:t xml:space="preserve"> quản lí bài kiểm tra</w:t>
      </w:r>
    </w:p>
    <w:p w14:paraId="6942234E" w14:textId="20CFB4E5" w:rsidR="001C638D" w:rsidRDefault="001C638D" w:rsidP="001C638D">
      <w:pPr>
        <w:pStyle w:val="ListBullet"/>
        <w:numPr>
          <w:ilvl w:val="0"/>
          <w:numId w:val="0"/>
        </w:numPr>
        <w:spacing w:after="0"/>
        <w:ind w:hanging="720"/>
        <w:jc w:val="center"/>
        <w:rPr>
          <w:rFonts w:ascii="Times New Roman" w:hAnsi="Times New Roman" w:cs="Times New Roman"/>
          <w:color w:val="000000" w:themeColor="text1"/>
          <w:sz w:val="26"/>
          <w:szCs w:val="26"/>
          <w14:textOutline w14:w="0" w14:cap="flat" w14:cmpd="sng" w14:algn="ctr">
            <w14:noFill/>
            <w14:prstDash w14:val="solid"/>
            <w14:round/>
          </w14:textOutline>
        </w:rPr>
      </w:pPr>
      <w:r>
        <w:rPr>
          <w:noProof/>
        </w:rPr>
        <w:lastRenderedPageBreak/>
        <w:drawing>
          <wp:inline distT="0" distB="0" distL="0" distR="0" wp14:anchorId="5B5B75A1" wp14:editId="6EB6F2CD">
            <wp:extent cx="5715000" cy="6477000"/>
            <wp:effectExtent l="0" t="0" r="0" b="0"/>
            <wp:docPr id="108090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0722" name=""/>
                    <pic:cNvPicPr/>
                  </pic:nvPicPr>
                  <pic:blipFill>
                    <a:blip r:embed="rId31"/>
                    <a:stretch>
                      <a:fillRect/>
                    </a:stretch>
                  </pic:blipFill>
                  <pic:spPr>
                    <a:xfrm>
                      <a:off x="0" y="0"/>
                      <a:ext cx="5715000" cy="6477000"/>
                    </a:xfrm>
                    <a:prstGeom prst="rect">
                      <a:avLst/>
                    </a:prstGeom>
                  </pic:spPr>
                </pic:pic>
              </a:graphicData>
            </a:graphic>
          </wp:inline>
        </w:drawing>
      </w:r>
    </w:p>
    <w:p w14:paraId="03789AAB" w14:textId="77777777" w:rsidR="001C638D" w:rsidRPr="000B144D" w:rsidRDefault="001C638D" w:rsidP="001C638D">
      <w:pPr>
        <w:pStyle w:val="ListBullet"/>
        <w:numPr>
          <w:ilvl w:val="0"/>
          <w:numId w:val="0"/>
        </w:numPr>
        <w:spacing w:after="0"/>
        <w:ind w:hanging="720"/>
        <w:jc w:val="center"/>
        <w:rPr>
          <w:rFonts w:ascii="Times New Roman" w:hAnsi="Times New Roman" w:cs="Times New Roman"/>
          <w:color w:val="000000" w:themeColor="text1"/>
          <w:sz w:val="26"/>
          <w:szCs w:val="26"/>
          <w14:textOutline w14:w="0" w14:cap="flat" w14:cmpd="sng" w14:algn="ctr">
            <w14:noFill/>
            <w14:prstDash w14:val="solid"/>
            <w14:round/>
          </w14:textOutline>
        </w:rPr>
      </w:pPr>
    </w:p>
    <w:p w14:paraId="785F7AD4" w14:textId="77777777" w:rsidR="000B144D" w:rsidRPr="00F868B0" w:rsidRDefault="000B144D" w:rsidP="000B144D">
      <w:pPr>
        <w:pStyle w:val="ListBullet"/>
        <w:numPr>
          <w:ilvl w:val="0"/>
          <w:numId w:val="0"/>
        </w:numPr>
        <w:tabs>
          <w:tab w:val="left" w:pos="720"/>
        </w:tabs>
        <w:spacing w:after="0" w:line="360" w:lineRule="auto"/>
        <w:ind w:left="-720" w:hanging="1080"/>
        <w:rPr>
          <w:rFonts w:ascii="Times New Roman" w:hAnsi="Times New Roman" w:cs="Times New Roman"/>
          <w:color w:val="000000" w:themeColor="text1"/>
          <w:sz w:val="26"/>
          <w:szCs w:val="26"/>
          <w:lang w:val="vi-VN"/>
          <w14:textOutline w14:w="0" w14:cap="flat" w14:cmpd="sng" w14:algn="ctr">
            <w14:noFill/>
            <w14:prstDash w14:val="solid"/>
            <w14:round/>
          </w14:textOutline>
        </w:rPr>
      </w:pPr>
    </w:p>
    <w:sectPr w:rsidR="000B144D" w:rsidRPr="00F868B0" w:rsidSect="0095684C">
      <w:pgSz w:w="12240" w:h="15840"/>
      <w:pgMar w:top="1080" w:right="1224" w:bottom="2160" w:left="2016"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4422A" w14:textId="77777777" w:rsidR="009004A1" w:rsidRDefault="009004A1">
      <w:pPr>
        <w:spacing w:line="240" w:lineRule="auto"/>
      </w:pPr>
      <w:r>
        <w:separator/>
      </w:r>
    </w:p>
  </w:endnote>
  <w:endnote w:type="continuationSeparator" w:id="0">
    <w:p w14:paraId="3864B8CC" w14:textId="77777777" w:rsidR="009004A1" w:rsidRDefault="009004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532EE" w14:textId="77777777" w:rsidR="009004A1" w:rsidRDefault="009004A1">
      <w:pPr>
        <w:spacing w:after="0"/>
      </w:pPr>
      <w:r>
        <w:separator/>
      </w:r>
    </w:p>
  </w:footnote>
  <w:footnote w:type="continuationSeparator" w:id="0">
    <w:p w14:paraId="1E8D018E" w14:textId="77777777" w:rsidR="009004A1" w:rsidRDefault="009004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3454096A"/>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0729559C"/>
    <w:multiLevelType w:val="hybridMultilevel"/>
    <w:tmpl w:val="0820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D2F88"/>
    <w:multiLevelType w:val="hybridMultilevel"/>
    <w:tmpl w:val="41CA37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FF76D4"/>
    <w:multiLevelType w:val="hybridMultilevel"/>
    <w:tmpl w:val="FC8E8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F65A3"/>
    <w:multiLevelType w:val="multilevel"/>
    <w:tmpl w:val="C352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17D2A"/>
    <w:multiLevelType w:val="multilevel"/>
    <w:tmpl w:val="10117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984005"/>
    <w:multiLevelType w:val="multilevel"/>
    <w:tmpl w:val="99722C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1150BBB"/>
    <w:multiLevelType w:val="hybridMultilevel"/>
    <w:tmpl w:val="33801A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46A7"/>
    <w:multiLevelType w:val="multilevel"/>
    <w:tmpl w:val="7542FA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9E11525"/>
    <w:multiLevelType w:val="multilevel"/>
    <w:tmpl w:val="D720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64E9F"/>
    <w:multiLevelType w:val="hybridMultilevel"/>
    <w:tmpl w:val="E5E66CE2"/>
    <w:lvl w:ilvl="0" w:tplc="621EA3C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77C87"/>
    <w:multiLevelType w:val="multilevel"/>
    <w:tmpl w:val="2A5A4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7C3122A"/>
    <w:multiLevelType w:val="hybridMultilevel"/>
    <w:tmpl w:val="A5A2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8333E"/>
    <w:multiLevelType w:val="hybridMultilevel"/>
    <w:tmpl w:val="F918D7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3A7A16"/>
    <w:multiLevelType w:val="hybridMultilevel"/>
    <w:tmpl w:val="E524217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2B580F9B"/>
    <w:multiLevelType w:val="multilevel"/>
    <w:tmpl w:val="E55A4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B6C14C2"/>
    <w:multiLevelType w:val="hybridMultilevel"/>
    <w:tmpl w:val="9010515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C3B1210"/>
    <w:multiLevelType w:val="hybridMultilevel"/>
    <w:tmpl w:val="24063D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D181F5F"/>
    <w:multiLevelType w:val="hybridMultilevel"/>
    <w:tmpl w:val="5950DD3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15:restartNumberingAfterBreak="0">
    <w:nsid w:val="2FAA575B"/>
    <w:multiLevelType w:val="multilevel"/>
    <w:tmpl w:val="32D46A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0850890"/>
    <w:multiLevelType w:val="multilevel"/>
    <w:tmpl w:val="3F9EEB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22F7089"/>
    <w:multiLevelType w:val="hybridMultilevel"/>
    <w:tmpl w:val="1FE85C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440C18"/>
    <w:multiLevelType w:val="multilevel"/>
    <w:tmpl w:val="6C2E89BE"/>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A906A0C"/>
    <w:multiLevelType w:val="hybridMultilevel"/>
    <w:tmpl w:val="799600D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B8636F6"/>
    <w:multiLevelType w:val="hybridMultilevel"/>
    <w:tmpl w:val="9190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9727C8"/>
    <w:multiLevelType w:val="multilevel"/>
    <w:tmpl w:val="CEF08C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F030E27"/>
    <w:multiLevelType w:val="multilevel"/>
    <w:tmpl w:val="5D9ECF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21D0B64"/>
    <w:multiLevelType w:val="hybridMultilevel"/>
    <w:tmpl w:val="73447556"/>
    <w:lvl w:ilvl="0" w:tplc="621EA3C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D224FB"/>
    <w:multiLevelType w:val="multilevel"/>
    <w:tmpl w:val="E0A46D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B216494"/>
    <w:multiLevelType w:val="multilevel"/>
    <w:tmpl w:val="C0609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C0E6F6D"/>
    <w:multiLevelType w:val="multilevel"/>
    <w:tmpl w:val="E3ACD8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FB10C42"/>
    <w:multiLevelType w:val="multilevel"/>
    <w:tmpl w:val="4FB10C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18B1559"/>
    <w:multiLevelType w:val="multilevel"/>
    <w:tmpl w:val="57A0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C21A4"/>
    <w:multiLevelType w:val="hybridMultilevel"/>
    <w:tmpl w:val="8D28A91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53424A58"/>
    <w:multiLevelType w:val="multilevel"/>
    <w:tmpl w:val="9466B4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62D4081"/>
    <w:multiLevelType w:val="multilevel"/>
    <w:tmpl w:val="C9F43B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5A856C3A"/>
    <w:multiLevelType w:val="multilevel"/>
    <w:tmpl w:val="56D487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CC660DE"/>
    <w:multiLevelType w:val="hybridMultilevel"/>
    <w:tmpl w:val="E764ADC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15:restartNumberingAfterBreak="0">
    <w:nsid w:val="5EBA4470"/>
    <w:multiLevelType w:val="hybridMultilevel"/>
    <w:tmpl w:val="8F18000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15:restartNumberingAfterBreak="0">
    <w:nsid w:val="63243080"/>
    <w:multiLevelType w:val="multilevel"/>
    <w:tmpl w:val="6324308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53D2521"/>
    <w:multiLevelType w:val="hybridMultilevel"/>
    <w:tmpl w:val="2AD819D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67F860B3"/>
    <w:multiLevelType w:val="hybridMultilevel"/>
    <w:tmpl w:val="01BA9F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787DFE"/>
    <w:multiLevelType w:val="hybridMultilevel"/>
    <w:tmpl w:val="A5C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756B5D"/>
    <w:multiLevelType w:val="hybridMultilevel"/>
    <w:tmpl w:val="59FA4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8B67DE"/>
    <w:multiLevelType w:val="hybridMultilevel"/>
    <w:tmpl w:val="F110743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5" w15:restartNumberingAfterBreak="0">
    <w:nsid w:val="6E783F22"/>
    <w:multiLevelType w:val="hybridMultilevel"/>
    <w:tmpl w:val="070241B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36C4AA3"/>
    <w:multiLevelType w:val="multilevel"/>
    <w:tmpl w:val="13867F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74430A47"/>
    <w:multiLevelType w:val="multilevel"/>
    <w:tmpl w:val="FBC8B7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7FC5061"/>
    <w:multiLevelType w:val="hybridMultilevel"/>
    <w:tmpl w:val="E07A2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9E2322A"/>
    <w:multiLevelType w:val="hybridMultilevel"/>
    <w:tmpl w:val="84A89EB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0" w15:restartNumberingAfterBreak="0">
    <w:nsid w:val="7AA42776"/>
    <w:multiLevelType w:val="hybridMultilevel"/>
    <w:tmpl w:val="C5A8658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7BD02AB2"/>
    <w:multiLevelType w:val="multilevel"/>
    <w:tmpl w:val="5936D2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FA40C78"/>
    <w:multiLevelType w:val="multilevel"/>
    <w:tmpl w:val="325AED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76779281">
    <w:abstractNumId w:val="0"/>
  </w:num>
  <w:num w:numId="2" w16cid:durableId="158081126">
    <w:abstractNumId w:val="31"/>
  </w:num>
  <w:num w:numId="3" w16cid:durableId="437335392">
    <w:abstractNumId w:val="5"/>
  </w:num>
  <w:num w:numId="4" w16cid:durableId="1501385454">
    <w:abstractNumId w:val="39"/>
  </w:num>
  <w:num w:numId="5" w16cid:durableId="225994136">
    <w:abstractNumId w:val="10"/>
  </w:num>
  <w:num w:numId="6" w16cid:durableId="1990012636">
    <w:abstractNumId w:val="27"/>
  </w:num>
  <w:num w:numId="7" w16cid:durableId="915552923">
    <w:abstractNumId w:val="23"/>
  </w:num>
  <w:num w:numId="8" w16cid:durableId="2142965569">
    <w:abstractNumId w:val="41"/>
  </w:num>
  <w:num w:numId="9" w16cid:durableId="311956318">
    <w:abstractNumId w:val="7"/>
  </w:num>
  <w:num w:numId="10" w16cid:durableId="1877506180">
    <w:abstractNumId w:val="3"/>
  </w:num>
  <w:num w:numId="11" w16cid:durableId="262613416">
    <w:abstractNumId w:val="48"/>
  </w:num>
  <w:num w:numId="12" w16cid:durableId="1387875181">
    <w:abstractNumId w:val="43"/>
  </w:num>
  <w:num w:numId="13" w16cid:durableId="1091271901">
    <w:abstractNumId w:val="12"/>
  </w:num>
  <w:num w:numId="14" w16cid:durableId="1170174210">
    <w:abstractNumId w:val="2"/>
  </w:num>
  <w:num w:numId="15" w16cid:durableId="551162034">
    <w:abstractNumId w:val="21"/>
  </w:num>
  <w:num w:numId="16" w16cid:durableId="1277718263">
    <w:abstractNumId w:val="13"/>
  </w:num>
  <w:num w:numId="17" w16cid:durableId="776873288">
    <w:abstractNumId w:val="4"/>
  </w:num>
  <w:num w:numId="18" w16cid:durableId="1227108613">
    <w:abstractNumId w:val="24"/>
  </w:num>
  <w:num w:numId="19" w16cid:durableId="1096094312">
    <w:abstractNumId w:val="32"/>
  </w:num>
  <w:num w:numId="20" w16cid:durableId="902838941">
    <w:abstractNumId w:val="9"/>
  </w:num>
  <w:num w:numId="21" w16cid:durableId="164788963">
    <w:abstractNumId w:val="45"/>
  </w:num>
  <w:num w:numId="22" w16cid:durableId="391006533">
    <w:abstractNumId w:val="50"/>
  </w:num>
  <w:num w:numId="23" w16cid:durableId="570314950">
    <w:abstractNumId w:val="16"/>
  </w:num>
  <w:num w:numId="24" w16cid:durableId="1308053212">
    <w:abstractNumId w:val="51"/>
  </w:num>
  <w:num w:numId="25" w16cid:durableId="869802204">
    <w:abstractNumId w:val="6"/>
  </w:num>
  <w:num w:numId="26" w16cid:durableId="357510946">
    <w:abstractNumId w:val="15"/>
  </w:num>
  <w:num w:numId="27" w16cid:durableId="1091851102">
    <w:abstractNumId w:val="20"/>
  </w:num>
  <w:num w:numId="28" w16cid:durableId="2137218665">
    <w:abstractNumId w:val="35"/>
  </w:num>
  <w:num w:numId="29" w16cid:durableId="1636640392">
    <w:abstractNumId w:val="52"/>
  </w:num>
  <w:num w:numId="30" w16cid:durableId="1324970930">
    <w:abstractNumId w:val="28"/>
  </w:num>
  <w:num w:numId="31" w16cid:durableId="1289243445">
    <w:abstractNumId w:val="46"/>
  </w:num>
  <w:num w:numId="32" w16cid:durableId="1204437442">
    <w:abstractNumId w:val="30"/>
  </w:num>
  <w:num w:numId="33" w16cid:durableId="1486045288">
    <w:abstractNumId w:val="22"/>
  </w:num>
  <w:num w:numId="34" w16cid:durableId="325523348">
    <w:abstractNumId w:val="8"/>
  </w:num>
  <w:num w:numId="35" w16cid:durableId="1993097165">
    <w:abstractNumId w:val="34"/>
  </w:num>
  <w:num w:numId="36" w16cid:durableId="1582834769">
    <w:abstractNumId w:val="29"/>
  </w:num>
  <w:num w:numId="37" w16cid:durableId="1800416379">
    <w:abstractNumId w:val="36"/>
  </w:num>
  <w:num w:numId="38" w16cid:durableId="715860907">
    <w:abstractNumId w:val="19"/>
  </w:num>
  <w:num w:numId="39" w16cid:durableId="363211181">
    <w:abstractNumId w:val="26"/>
  </w:num>
  <w:num w:numId="40" w16cid:durableId="505827614">
    <w:abstractNumId w:val="11"/>
  </w:num>
  <w:num w:numId="41" w16cid:durableId="46728768">
    <w:abstractNumId w:val="25"/>
  </w:num>
  <w:num w:numId="42" w16cid:durableId="2057125264">
    <w:abstractNumId w:val="47"/>
  </w:num>
  <w:num w:numId="43" w16cid:durableId="1640377195">
    <w:abstractNumId w:val="42"/>
  </w:num>
  <w:num w:numId="44" w16cid:durableId="442384950">
    <w:abstractNumId w:val="38"/>
  </w:num>
  <w:num w:numId="45" w16cid:durableId="2086758278">
    <w:abstractNumId w:val="33"/>
  </w:num>
  <w:num w:numId="46" w16cid:durableId="1723140869">
    <w:abstractNumId w:val="40"/>
  </w:num>
  <w:num w:numId="47" w16cid:durableId="1220440172">
    <w:abstractNumId w:val="17"/>
  </w:num>
  <w:num w:numId="48" w16cid:durableId="450590218">
    <w:abstractNumId w:val="18"/>
  </w:num>
  <w:num w:numId="49" w16cid:durableId="886836410">
    <w:abstractNumId w:val="37"/>
  </w:num>
  <w:num w:numId="50" w16cid:durableId="1635793569">
    <w:abstractNumId w:val="49"/>
  </w:num>
  <w:num w:numId="51" w16cid:durableId="765081722">
    <w:abstractNumId w:val="44"/>
  </w:num>
  <w:num w:numId="52" w16cid:durableId="476528948">
    <w:abstractNumId w:val="14"/>
  </w:num>
  <w:num w:numId="53" w16cid:durableId="665085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5C4"/>
    <w:rsid w:val="000105A0"/>
    <w:rsid w:val="000226A7"/>
    <w:rsid w:val="000515FD"/>
    <w:rsid w:val="00095220"/>
    <w:rsid w:val="000A211F"/>
    <w:rsid w:val="000B144D"/>
    <w:rsid w:val="000C14B1"/>
    <w:rsid w:val="000D4950"/>
    <w:rsid w:val="000D7229"/>
    <w:rsid w:val="000E009E"/>
    <w:rsid w:val="000E16AA"/>
    <w:rsid w:val="000F5FA7"/>
    <w:rsid w:val="001015D5"/>
    <w:rsid w:val="00112439"/>
    <w:rsid w:val="0012036C"/>
    <w:rsid w:val="001256E9"/>
    <w:rsid w:val="001275B9"/>
    <w:rsid w:val="0015052C"/>
    <w:rsid w:val="00171E44"/>
    <w:rsid w:val="001758E4"/>
    <w:rsid w:val="00191AF7"/>
    <w:rsid w:val="001A07BC"/>
    <w:rsid w:val="001B1CDD"/>
    <w:rsid w:val="001B2F91"/>
    <w:rsid w:val="001C638D"/>
    <w:rsid w:val="001D6249"/>
    <w:rsid w:val="001E70E3"/>
    <w:rsid w:val="00203E01"/>
    <w:rsid w:val="0023465F"/>
    <w:rsid w:val="002355FA"/>
    <w:rsid w:val="0024332B"/>
    <w:rsid w:val="0025090F"/>
    <w:rsid w:val="00254F46"/>
    <w:rsid w:val="00257430"/>
    <w:rsid w:val="00281F15"/>
    <w:rsid w:val="002A7A75"/>
    <w:rsid w:val="002B0694"/>
    <w:rsid w:val="002B4201"/>
    <w:rsid w:val="002B5C2E"/>
    <w:rsid w:val="002C3065"/>
    <w:rsid w:val="002E6D8A"/>
    <w:rsid w:val="00317D47"/>
    <w:rsid w:val="003424FC"/>
    <w:rsid w:val="00346547"/>
    <w:rsid w:val="00350039"/>
    <w:rsid w:val="0037385E"/>
    <w:rsid w:val="00373F2A"/>
    <w:rsid w:val="00376253"/>
    <w:rsid w:val="003A2711"/>
    <w:rsid w:val="003A3AFF"/>
    <w:rsid w:val="003B2708"/>
    <w:rsid w:val="003B6104"/>
    <w:rsid w:val="003B6CBF"/>
    <w:rsid w:val="003C0395"/>
    <w:rsid w:val="003C51EF"/>
    <w:rsid w:val="003D60C3"/>
    <w:rsid w:val="003E08CA"/>
    <w:rsid w:val="003E3153"/>
    <w:rsid w:val="003E5420"/>
    <w:rsid w:val="00410D90"/>
    <w:rsid w:val="00415A26"/>
    <w:rsid w:val="00423F2E"/>
    <w:rsid w:val="004248F2"/>
    <w:rsid w:val="00430643"/>
    <w:rsid w:val="00442B5B"/>
    <w:rsid w:val="00462DA7"/>
    <w:rsid w:val="00483F10"/>
    <w:rsid w:val="004A693D"/>
    <w:rsid w:val="004B6C59"/>
    <w:rsid w:val="004F20D4"/>
    <w:rsid w:val="00506392"/>
    <w:rsid w:val="00520536"/>
    <w:rsid w:val="0053402E"/>
    <w:rsid w:val="00537300"/>
    <w:rsid w:val="005419AD"/>
    <w:rsid w:val="00541D83"/>
    <w:rsid w:val="00542FD4"/>
    <w:rsid w:val="00543AC6"/>
    <w:rsid w:val="00581655"/>
    <w:rsid w:val="00581B50"/>
    <w:rsid w:val="005A0520"/>
    <w:rsid w:val="005A090B"/>
    <w:rsid w:val="005A5A9D"/>
    <w:rsid w:val="005F3CAB"/>
    <w:rsid w:val="005F5692"/>
    <w:rsid w:val="006145ED"/>
    <w:rsid w:val="00616A1E"/>
    <w:rsid w:val="006205C3"/>
    <w:rsid w:val="006609CF"/>
    <w:rsid w:val="006630C3"/>
    <w:rsid w:val="006757F3"/>
    <w:rsid w:val="0069688E"/>
    <w:rsid w:val="006B2705"/>
    <w:rsid w:val="006E7C2B"/>
    <w:rsid w:val="006F4B62"/>
    <w:rsid w:val="006F687E"/>
    <w:rsid w:val="00711370"/>
    <w:rsid w:val="007161B6"/>
    <w:rsid w:val="007217A1"/>
    <w:rsid w:val="00723E62"/>
    <w:rsid w:val="007407B5"/>
    <w:rsid w:val="00783765"/>
    <w:rsid w:val="00793F75"/>
    <w:rsid w:val="007D134D"/>
    <w:rsid w:val="007D66A6"/>
    <w:rsid w:val="00813582"/>
    <w:rsid w:val="00817B8D"/>
    <w:rsid w:val="008272B2"/>
    <w:rsid w:val="00845E5E"/>
    <w:rsid w:val="008525C4"/>
    <w:rsid w:val="00856BBA"/>
    <w:rsid w:val="00862FFC"/>
    <w:rsid w:val="00877395"/>
    <w:rsid w:val="008A729B"/>
    <w:rsid w:val="008B3C4D"/>
    <w:rsid w:val="008B4565"/>
    <w:rsid w:val="008B6196"/>
    <w:rsid w:val="008C3F89"/>
    <w:rsid w:val="008D117D"/>
    <w:rsid w:val="008D69D7"/>
    <w:rsid w:val="008F3146"/>
    <w:rsid w:val="008F63FB"/>
    <w:rsid w:val="009004A1"/>
    <w:rsid w:val="00905C11"/>
    <w:rsid w:val="00906A3B"/>
    <w:rsid w:val="0094355D"/>
    <w:rsid w:val="0095638A"/>
    <w:rsid w:val="0095684C"/>
    <w:rsid w:val="00987D11"/>
    <w:rsid w:val="009A28C0"/>
    <w:rsid w:val="009B23C3"/>
    <w:rsid w:val="009B2810"/>
    <w:rsid w:val="009B6FB9"/>
    <w:rsid w:val="009C103B"/>
    <w:rsid w:val="009D27B9"/>
    <w:rsid w:val="009E1B2C"/>
    <w:rsid w:val="009E4BBF"/>
    <w:rsid w:val="00A112AB"/>
    <w:rsid w:val="00A476BC"/>
    <w:rsid w:val="00A55939"/>
    <w:rsid w:val="00A83227"/>
    <w:rsid w:val="00AA60F8"/>
    <w:rsid w:val="00AB22A9"/>
    <w:rsid w:val="00AB403F"/>
    <w:rsid w:val="00AC5C12"/>
    <w:rsid w:val="00AD280D"/>
    <w:rsid w:val="00AE2F90"/>
    <w:rsid w:val="00B003D0"/>
    <w:rsid w:val="00B1623B"/>
    <w:rsid w:val="00B43006"/>
    <w:rsid w:val="00B63892"/>
    <w:rsid w:val="00B70D0D"/>
    <w:rsid w:val="00B911D4"/>
    <w:rsid w:val="00BA6B77"/>
    <w:rsid w:val="00BD0601"/>
    <w:rsid w:val="00BD1C86"/>
    <w:rsid w:val="00BE62D6"/>
    <w:rsid w:val="00C50553"/>
    <w:rsid w:val="00C620C7"/>
    <w:rsid w:val="00C656CC"/>
    <w:rsid w:val="00CA66F9"/>
    <w:rsid w:val="00CB30DA"/>
    <w:rsid w:val="00CB48F6"/>
    <w:rsid w:val="00CB5C85"/>
    <w:rsid w:val="00CC02FC"/>
    <w:rsid w:val="00CE33EA"/>
    <w:rsid w:val="00D02F18"/>
    <w:rsid w:val="00D0715D"/>
    <w:rsid w:val="00D14472"/>
    <w:rsid w:val="00D207A8"/>
    <w:rsid w:val="00D23570"/>
    <w:rsid w:val="00D318B7"/>
    <w:rsid w:val="00D41244"/>
    <w:rsid w:val="00D44067"/>
    <w:rsid w:val="00D44879"/>
    <w:rsid w:val="00D51445"/>
    <w:rsid w:val="00D51BDF"/>
    <w:rsid w:val="00D65DC5"/>
    <w:rsid w:val="00D842A4"/>
    <w:rsid w:val="00D965C3"/>
    <w:rsid w:val="00DA6719"/>
    <w:rsid w:val="00DD4CC2"/>
    <w:rsid w:val="00DF4A44"/>
    <w:rsid w:val="00E1226E"/>
    <w:rsid w:val="00E277D7"/>
    <w:rsid w:val="00E30BAF"/>
    <w:rsid w:val="00E35548"/>
    <w:rsid w:val="00E41574"/>
    <w:rsid w:val="00E44FA1"/>
    <w:rsid w:val="00E46247"/>
    <w:rsid w:val="00E47CC8"/>
    <w:rsid w:val="00E535C7"/>
    <w:rsid w:val="00E706FC"/>
    <w:rsid w:val="00E73D8F"/>
    <w:rsid w:val="00EA6326"/>
    <w:rsid w:val="00ED7DA2"/>
    <w:rsid w:val="00EE4AC4"/>
    <w:rsid w:val="00EE72D7"/>
    <w:rsid w:val="00F062F5"/>
    <w:rsid w:val="00F12318"/>
    <w:rsid w:val="00F31B3D"/>
    <w:rsid w:val="00F32B77"/>
    <w:rsid w:val="00F44826"/>
    <w:rsid w:val="00F63799"/>
    <w:rsid w:val="00F724D3"/>
    <w:rsid w:val="00F7372F"/>
    <w:rsid w:val="00F75051"/>
    <w:rsid w:val="00F868B0"/>
    <w:rsid w:val="00F93508"/>
    <w:rsid w:val="00FB3749"/>
    <w:rsid w:val="00FC0A64"/>
    <w:rsid w:val="00FC1C1C"/>
    <w:rsid w:val="00FD721E"/>
    <w:rsid w:val="00FE6AF8"/>
    <w:rsid w:val="709E7A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087F1BE9"/>
  <w15:docId w15:val="{0C87C1EE-53DB-4B72-8DAA-1CC9642F5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uiPriority="1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0" w:line="300" w:lineRule="auto"/>
    </w:pPr>
    <w:rPr>
      <w:color w:val="5E5E5E" w:themeColor="text2"/>
      <w:lang w:eastAsia="ja-JP"/>
    </w:rPr>
  </w:style>
  <w:style w:type="paragraph" w:styleId="Heading1">
    <w:name w:val="heading 1"/>
    <w:basedOn w:val="Normal"/>
    <w:next w:val="Normal"/>
    <w:link w:val="Heading1Char"/>
    <w:uiPriority w:val="9"/>
    <w:qFormat/>
    <w:pPr>
      <w:keepNext/>
      <w:keepLines/>
      <w:pBdr>
        <w:bottom w:val="single" w:sz="8" w:space="0" w:color="D7E7F0" w:themeColor="accent1" w:themeTint="33"/>
      </w:pBdr>
      <w:spacing w:before="320" w:after="200" w:line="240" w:lineRule="auto"/>
      <w:outlineLvl w:val="0"/>
    </w:pPr>
    <w:rPr>
      <w:rFonts w:asciiTheme="majorHAnsi" w:eastAsiaTheme="majorEastAsia" w:hAnsiTheme="majorHAnsi" w:cstheme="majorBidi"/>
      <w:color w:val="418AB3"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0678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Indent">
    <w:name w:val="Body Text Indent"/>
    <w:basedOn w:val="Normal"/>
    <w:link w:val="BodyTextIndentChar"/>
    <w:uiPriority w:val="99"/>
    <w:semiHidden/>
    <w:unhideWhenUsed/>
    <w:qFormat/>
    <w:pPr>
      <w:spacing w:after="120"/>
      <w:ind w:left="360"/>
    </w:pPr>
  </w:style>
  <w:style w:type="paragraph" w:styleId="Closing">
    <w:name w:val="Closing"/>
    <w:basedOn w:val="Normal"/>
    <w:link w:val="ClosingChar"/>
    <w:uiPriority w:val="11"/>
    <w:unhideWhenUsed/>
    <w:qFormat/>
    <w:pPr>
      <w:spacing w:before="720" w:after="0" w:line="240" w:lineRule="auto"/>
    </w:pPr>
  </w:style>
  <w:style w:type="paragraph" w:styleId="Footer">
    <w:name w:val="footer"/>
    <w:basedOn w:val="Normal"/>
    <w:link w:val="FooterChar"/>
    <w:uiPriority w:val="99"/>
    <w:unhideWhenUsed/>
    <w:qFormat/>
    <w:pPr>
      <w:spacing w:after="0" w:line="240" w:lineRule="auto"/>
    </w:pPr>
    <w:rPr>
      <w:i/>
      <w:iCs/>
      <w:sz w:val="18"/>
      <w:szCs w:val="18"/>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Bullet">
    <w:name w:val="List Bullet"/>
    <w:basedOn w:val="Normal"/>
    <w:uiPriority w:val="4"/>
    <w:unhideWhenUsed/>
    <w:qFormat/>
    <w:pPr>
      <w:numPr>
        <w:numId w:val="1"/>
      </w:numPr>
      <w:contextualSpacing/>
    </w:pPr>
  </w:style>
  <w:style w:type="character" w:styleId="Strong">
    <w:name w:val="Strong"/>
    <w:basedOn w:val="DefaultParagraphFont"/>
    <w:uiPriority w:val="10"/>
    <w:unhideWhenUsed/>
    <w:qFormat/>
    <w:rPr>
      <w:b/>
      <w:bCs/>
    </w:rPr>
  </w:style>
  <w:style w:type="paragraph" w:styleId="Subtitle">
    <w:name w:val="Subtitle"/>
    <w:basedOn w:val="Normal"/>
    <w:next w:val="Normal"/>
    <w:link w:val="SubtitleChar"/>
    <w:uiPriority w:val="3"/>
    <w:qFormat/>
    <w:pPr>
      <w:spacing w:before="320" w:line="240" w:lineRule="auto"/>
    </w:pPr>
    <w:rPr>
      <w:b/>
      <w:bCs/>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2"/>
    <w:qFormat/>
    <w:pPr>
      <w:spacing w:after="0" w:line="240" w:lineRule="auto"/>
      <w:jc w:val="right"/>
    </w:pPr>
    <w:rPr>
      <w:rFonts w:asciiTheme="majorHAnsi" w:eastAsiaTheme="majorEastAsia" w:hAnsiTheme="majorHAnsi" w:cstheme="majorBidi"/>
      <w:kern w:val="28"/>
      <w:sz w:val="62"/>
      <w:szCs w:val="62"/>
    </w:rPr>
  </w:style>
  <w:style w:type="paragraph" w:styleId="TOC3">
    <w:name w:val="toc 3"/>
    <w:basedOn w:val="Normal"/>
    <w:next w:val="Normal"/>
    <w:autoRedefine/>
    <w:uiPriority w:val="39"/>
    <w:semiHidden/>
    <w:unhideWhenUsed/>
    <w:qFormat/>
    <w:pPr>
      <w:spacing w:after="100"/>
      <w:ind w:left="720" w:right="3240"/>
    </w:pPr>
  </w:style>
  <w:style w:type="paragraph" w:styleId="TOC4">
    <w:name w:val="toc 4"/>
    <w:basedOn w:val="Normal"/>
    <w:next w:val="Normal"/>
    <w:autoRedefine/>
    <w:uiPriority w:val="39"/>
    <w:semiHidden/>
    <w:unhideWhenUsed/>
    <w:qFormat/>
    <w:pPr>
      <w:spacing w:after="100"/>
      <w:ind w:left="720" w:right="3240"/>
    </w:pPr>
  </w:style>
  <w:style w:type="paragraph" w:customStyle="1" w:styleId="Logo">
    <w:name w:val="Logo"/>
    <w:basedOn w:val="Normal"/>
    <w:uiPriority w:val="99"/>
    <w:semiHidden/>
    <w:unhideWhenUsed/>
    <w:qFormat/>
    <w:pPr>
      <w:spacing w:before="600"/>
    </w:pPr>
  </w:style>
  <w:style w:type="character" w:styleId="PlaceholderText">
    <w:name w:val="Placeholder Text"/>
    <w:basedOn w:val="DefaultParagraphFont"/>
    <w:uiPriority w:val="99"/>
    <w:semiHidden/>
    <w:qFormat/>
    <w:rPr>
      <w:color w:val="418AB3" w:themeColor="accent1"/>
    </w:rPr>
  </w:style>
  <w:style w:type="character" w:customStyle="1" w:styleId="TitleChar">
    <w:name w:val="Title Char"/>
    <w:basedOn w:val="DefaultParagraphFont"/>
    <w:link w:val="Title"/>
    <w:uiPriority w:val="2"/>
    <w:qFormat/>
    <w:rPr>
      <w:rFonts w:asciiTheme="majorHAnsi" w:eastAsiaTheme="majorEastAsia" w:hAnsiTheme="majorHAnsi" w:cstheme="majorBidi"/>
      <w:kern w:val="28"/>
      <w:sz w:val="62"/>
      <w:szCs w:val="62"/>
    </w:rPr>
  </w:style>
  <w:style w:type="character" w:customStyle="1" w:styleId="SubtitleChar">
    <w:name w:val="Subtitle Char"/>
    <w:basedOn w:val="DefaultParagraphFont"/>
    <w:link w:val="Subtitle"/>
    <w:uiPriority w:val="3"/>
    <w:qFormat/>
    <w:rPr>
      <w:b/>
      <w:bCs/>
      <w:sz w:val="28"/>
      <w:szCs w:val="28"/>
    </w:rPr>
  </w:style>
  <w:style w:type="paragraph" w:styleId="NoSpacing">
    <w:name w:val="No Spacing"/>
    <w:uiPriority w:val="1"/>
    <w:qFormat/>
    <w:pPr>
      <w:spacing w:before="60"/>
    </w:pPr>
    <w:rPr>
      <w:color w:val="5E5E5E" w:themeColor="text2"/>
      <w:lang w:eastAsia="ja-JP"/>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418AB3" w:themeColor="accent1"/>
      <w:sz w:val="36"/>
      <w:szCs w:val="36"/>
    </w:rPr>
  </w:style>
  <w:style w:type="character" w:customStyle="1" w:styleId="Heading2Char">
    <w:name w:val="Heading 2 Char"/>
    <w:basedOn w:val="DefaultParagraphFont"/>
    <w:link w:val="Heading2"/>
    <w:uiPriority w:val="9"/>
    <w:qFormat/>
    <w:rPr>
      <w:b/>
      <w:bCs/>
      <w:sz w:val="26"/>
      <w:szCs w:val="26"/>
    </w:rPr>
  </w:style>
  <w:style w:type="character" w:customStyle="1" w:styleId="Heading3Char">
    <w:name w:val="Heading 3 Char"/>
    <w:basedOn w:val="DefaultParagraphFont"/>
    <w:link w:val="Heading3"/>
    <w:uiPriority w:val="9"/>
    <w:rPr>
      <w:b/>
      <w:bCs/>
      <w:i/>
      <w:iCs/>
      <w:sz w:val="24"/>
      <w:szCs w:val="24"/>
    </w:rPr>
  </w:style>
  <w:style w:type="table" w:customStyle="1" w:styleId="TipTable">
    <w:name w:val="Tip Table"/>
    <w:basedOn w:val="TableNormal"/>
    <w:uiPriority w:val="99"/>
    <w:qFormat/>
    <w:rPr>
      <w:color w:val="404040" w:themeColor="text1" w:themeTint="BF"/>
      <w:sz w:val="18"/>
      <w:szCs w:val="18"/>
    </w:rPr>
    <w:tblPr>
      <w:tblCellMar>
        <w:top w:w="144" w:type="dxa"/>
        <w:left w:w="0" w:type="dxa"/>
        <w:right w:w="0" w:type="dxa"/>
      </w:tblCellMar>
    </w:tblPr>
    <w:tcPr>
      <w:shd w:val="clear" w:color="auto" w:fill="D7E7F0" w:themeFill="accent1" w:themeFillTint="33"/>
    </w:tcPr>
    <w:tblStylePr w:type="firstCol">
      <w:pPr>
        <w:wordWrap/>
        <w:jc w:val="center"/>
      </w:pPr>
    </w:tblStylePr>
  </w:style>
  <w:style w:type="paragraph" w:customStyle="1" w:styleId="TipText">
    <w:name w:val="Tip Text"/>
    <w:basedOn w:val="Normal"/>
    <w:uiPriority w:val="99"/>
    <w:semiHidden/>
    <w:qFormat/>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semiHidden/>
    <w:qFormat/>
    <w:pPr>
      <w:spacing w:before="160" w:after="160" w:line="240" w:lineRule="auto"/>
      <w:jc w:val="center"/>
    </w:p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06785" w:themeColor="accent1" w:themeShade="BF"/>
    </w:rPr>
  </w:style>
  <w:style w:type="table" w:customStyle="1" w:styleId="SOWTable">
    <w:name w:val="SOW Table"/>
    <w:basedOn w:val="TableNormal"/>
    <w:uiPriority w:val="99"/>
    <w:qFormat/>
    <w:pPr>
      <w:spacing w:before="60" w:after="60"/>
    </w:pPr>
    <w:tblPr>
      <w:tblBorders>
        <w:top w:val="single" w:sz="4" w:space="0" w:color="BEBEBE" w:themeColor="text2" w:themeTint="66"/>
        <w:left w:val="single" w:sz="4" w:space="0" w:color="BEBEBE" w:themeColor="text2" w:themeTint="66"/>
        <w:bottom w:val="single" w:sz="4" w:space="0" w:color="BEBEBE" w:themeColor="text2" w:themeTint="66"/>
        <w:right w:val="single" w:sz="4" w:space="0" w:color="BEBEBE" w:themeColor="text2" w:themeTint="66"/>
        <w:insideV w:val="single" w:sz="4" w:space="0" w:color="BEBEBE" w:themeColor="text2" w:themeTint="66"/>
      </w:tblBorders>
    </w:tblPr>
    <w:tblStylePr w:type="firstRow">
      <w:rPr>
        <w:rFonts w:asciiTheme="majorHAnsi" w:hAnsiTheme="majorHAnsi"/>
        <w:color w:val="FFFFFF" w:themeColor="background1"/>
        <w:sz w:val="16"/>
      </w:rPr>
      <w:tblPr/>
      <w:tcPr>
        <w:shd w:val="clear" w:color="auto" w:fill="418AB3" w:themeFill="accent1"/>
      </w:tcPr>
    </w:tblStylePr>
    <w:tblStylePr w:type="lastRow">
      <w:rPr>
        <w:rFonts w:asciiTheme="majorHAnsi" w:hAnsiTheme="majorHAnsi"/>
        <w:b/>
        <w:caps/>
        <w:smallCaps w:val="0"/>
        <w:color w:val="418AB3"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EDEDE" w:themeFill="text2" w:themeFillTint="33"/>
      </w:tcPr>
    </w:tblStylePr>
  </w:style>
  <w:style w:type="table" w:customStyle="1" w:styleId="LayoutTable">
    <w:name w:val="Layout Table"/>
    <w:basedOn w:val="TableNormal"/>
    <w:uiPriority w:val="99"/>
    <w:qFormat/>
    <w:pPr>
      <w:spacing w:before="60"/>
      <w:ind w:left="144" w:right="144"/>
    </w:pPr>
    <w:tblPr>
      <w:tblCellMar>
        <w:left w:w="0" w:type="dxa"/>
        <w:right w:w="0" w:type="dxa"/>
      </w:tblCellMar>
    </w:tblPr>
  </w:style>
  <w:style w:type="paragraph" w:customStyle="1" w:styleId="FormHeading">
    <w:name w:val="Form Heading"/>
    <w:basedOn w:val="Normal"/>
    <w:next w:val="Normal"/>
    <w:uiPriority w:val="2"/>
    <w:qFormat/>
    <w:pPr>
      <w:spacing w:before="80" w:after="60" w:line="240" w:lineRule="auto"/>
    </w:pPr>
    <w:rPr>
      <w:rFonts w:asciiTheme="majorHAnsi" w:eastAsiaTheme="majorEastAsia" w:hAnsiTheme="majorHAnsi" w:cstheme="majorBidi"/>
      <w:color w:val="418AB3" w:themeColor="accent1"/>
    </w:rPr>
  </w:style>
  <w:style w:type="paragraph" w:customStyle="1" w:styleId="Name">
    <w:name w:val="Name"/>
    <w:basedOn w:val="Normal"/>
    <w:uiPriority w:val="2"/>
    <w:qFormat/>
    <w:pPr>
      <w:spacing w:before="60" w:after="60" w:line="240" w:lineRule="auto"/>
    </w:pPr>
    <w:rPr>
      <w:rFonts w:asciiTheme="majorHAnsi" w:eastAsiaTheme="majorEastAsia" w:hAnsiTheme="majorHAnsi" w:cstheme="majorBidi"/>
      <w:color w:val="418AB3" w:themeColor="accent1"/>
      <w:sz w:val="36"/>
      <w:szCs w:val="36"/>
    </w:rPr>
  </w:style>
  <w:style w:type="character" w:customStyle="1" w:styleId="BodyTextIndentChar">
    <w:name w:val="Body Text Indent Char"/>
    <w:basedOn w:val="DefaultParagraphFont"/>
    <w:link w:val="BodyTextIndent"/>
    <w:uiPriority w:val="99"/>
    <w:semiHidden/>
    <w:qFormat/>
  </w:style>
  <w:style w:type="character" w:customStyle="1" w:styleId="ClosingChar">
    <w:name w:val="Closing Char"/>
    <w:basedOn w:val="DefaultParagraphFont"/>
    <w:link w:val="Closing"/>
    <w:uiPriority w:val="11"/>
    <w:qFormat/>
  </w:style>
  <w:style w:type="table" w:customStyle="1" w:styleId="SignatureTable">
    <w:name w:val="Signature Table"/>
    <w:basedOn w:val="TableNormal"/>
    <w:uiPriority w:val="99"/>
    <w:qFormat/>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rPr>
      <w:i/>
      <w:iCs/>
      <w:sz w:val="18"/>
      <w:szCs w:val="18"/>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Caption">
    <w:name w:val="caption"/>
    <w:basedOn w:val="Normal"/>
    <w:next w:val="Normal"/>
    <w:uiPriority w:val="35"/>
    <w:unhideWhenUsed/>
    <w:qFormat/>
    <w:rsid w:val="00171E4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40966">
      <w:bodyDiv w:val="1"/>
      <w:marLeft w:val="0"/>
      <w:marRight w:val="0"/>
      <w:marTop w:val="0"/>
      <w:marBottom w:val="0"/>
      <w:divBdr>
        <w:top w:val="none" w:sz="0" w:space="0" w:color="auto"/>
        <w:left w:val="none" w:sz="0" w:space="0" w:color="auto"/>
        <w:bottom w:val="none" w:sz="0" w:space="0" w:color="auto"/>
        <w:right w:val="none" w:sz="0" w:space="0" w:color="auto"/>
      </w:divBdr>
    </w:div>
    <w:div w:id="380055227">
      <w:bodyDiv w:val="1"/>
      <w:marLeft w:val="0"/>
      <w:marRight w:val="0"/>
      <w:marTop w:val="0"/>
      <w:marBottom w:val="0"/>
      <w:divBdr>
        <w:top w:val="none" w:sz="0" w:space="0" w:color="auto"/>
        <w:left w:val="none" w:sz="0" w:space="0" w:color="auto"/>
        <w:bottom w:val="none" w:sz="0" w:space="0" w:color="auto"/>
        <w:right w:val="none" w:sz="0" w:space="0" w:color="auto"/>
      </w:divBdr>
    </w:div>
    <w:div w:id="841360019">
      <w:bodyDiv w:val="1"/>
      <w:marLeft w:val="0"/>
      <w:marRight w:val="0"/>
      <w:marTop w:val="0"/>
      <w:marBottom w:val="0"/>
      <w:divBdr>
        <w:top w:val="none" w:sz="0" w:space="0" w:color="auto"/>
        <w:left w:val="none" w:sz="0" w:space="0" w:color="auto"/>
        <w:bottom w:val="none" w:sz="0" w:space="0" w:color="auto"/>
        <w:right w:val="none" w:sz="0" w:space="0" w:color="auto"/>
      </w:divBdr>
    </w:div>
    <w:div w:id="1264607255">
      <w:bodyDiv w:val="1"/>
      <w:marLeft w:val="0"/>
      <w:marRight w:val="0"/>
      <w:marTop w:val="0"/>
      <w:marBottom w:val="0"/>
      <w:divBdr>
        <w:top w:val="none" w:sz="0" w:space="0" w:color="auto"/>
        <w:left w:val="none" w:sz="0" w:space="0" w:color="auto"/>
        <w:bottom w:val="none" w:sz="0" w:space="0" w:color="auto"/>
        <w:right w:val="none" w:sz="0" w:space="0" w:color="auto"/>
      </w:divBdr>
    </w:div>
    <w:div w:id="1306080719">
      <w:bodyDiv w:val="1"/>
      <w:marLeft w:val="0"/>
      <w:marRight w:val="0"/>
      <w:marTop w:val="0"/>
      <w:marBottom w:val="0"/>
      <w:divBdr>
        <w:top w:val="none" w:sz="0" w:space="0" w:color="auto"/>
        <w:left w:val="none" w:sz="0" w:space="0" w:color="auto"/>
        <w:bottom w:val="none" w:sz="0" w:space="0" w:color="auto"/>
        <w:right w:val="none" w:sz="0" w:space="0" w:color="auto"/>
      </w:divBdr>
    </w:div>
    <w:div w:id="1469086818">
      <w:bodyDiv w:val="1"/>
      <w:marLeft w:val="0"/>
      <w:marRight w:val="0"/>
      <w:marTop w:val="0"/>
      <w:marBottom w:val="0"/>
      <w:divBdr>
        <w:top w:val="none" w:sz="0" w:space="0" w:color="auto"/>
        <w:left w:val="none" w:sz="0" w:space="0" w:color="auto"/>
        <w:bottom w:val="none" w:sz="0" w:space="0" w:color="auto"/>
        <w:right w:val="none" w:sz="0" w:space="0" w:color="auto"/>
      </w:divBdr>
    </w:div>
    <w:div w:id="1673988492">
      <w:bodyDiv w:val="1"/>
      <w:marLeft w:val="0"/>
      <w:marRight w:val="0"/>
      <w:marTop w:val="0"/>
      <w:marBottom w:val="0"/>
      <w:divBdr>
        <w:top w:val="none" w:sz="0" w:space="0" w:color="auto"/>
        <w:left w:val="none" w:sz="0" w:space="0" w:color="auto"/>
        <w:bottom w:val="none" w:sz="0" w:space="0" w:color="auto"/>
        <w:right w:val="none" w:sz="0" w:space="0" w:color="auto"/>
      </w:divBdr>
    </w:div>
    <w:div w:id="1685089932">
      <w:bodyDiv w:val="1"/>
      <w:marLeft w:val="0"/>
      <w:marRight w:val="0"/>
      <w:marTop w:val="0"/>
      <w:marBottom w:val="0"/>
      <w:divBdr>
        <w:top w:val="none" w:sz="0" w:space="0" w:color="auto"/>
        <w:left w:val="none" w:sz="0" w:space="0" w:color="auto"/>
        <w:bottom w:val="none" w:sz="0" w:space="0" w:color="auto"/>
        <w:right w:val="none" w:sz="0" w:space="0" w:color="auto"/>
      </w:divBdr>
    </w:div>
    <w:div w:id="1738435896">
      <w:bodyDiv w:val="1"/>
      <w:marLeft w:val="0"/>
      <w:marRight w:val="0"/>
      <w:marTop w:val="0"/>
      <w:marBottom w:val="0"/>
      <w:divBdr>
        <w:top w:val="none" w:sz="0" w:space="0" w:color="auto"/>
        <w:left w:val="none" w:sz="0" w:space="0" w:color="auto"/>
        <w:bottom w:val="none" w:sz="0" w:space="0" w:color="auto"/>
        <w:right w:val="none" w:sz="0" w:space="0" w:color="auto"/>
      </w:divBdr>
    </w:div>
    <w:div w:id="2109503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uki\AppData\Roaming\Microsoft\Templates\Statement%20of%20Work%20(Red%20design).dotx" TargetMode="External"/></Relationships>
</file>

<file path=word/theme/theme1.xml><?xml version="1.0" encoding="utf-8"?>
<a:theme xmlns:a="http://schemas.openxmlformats.org/drawingml/2006/main" name="Red Business Set">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2025-02-27T00:00:00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4.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57DCBC-E03C-4579-B6C3-0EB758F02AC7}">
  <ds:schemaRefs>
    <ds:schemaRef ds:uri="http://schemas.microsoft.com/sharepoint/v3/contenttype/forms"/>
  </ds:schemaRefs>
</ds:datastoreItem>
</file>

<file path=customXml/itemProps3.xml><?xml version="1.0" encoding="utf-8"?>
<ds:datastoreItem xmlns:ds="http://schemas.openxmlformats.org/officeDocument/2006/customXml" ds:itemID="{4B92DDC9-C78B-466C-8AF8-135363E6434C}">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Statement of Work (Red design)</Template>
  <TotalTime>316</TotalTime>
  <Pages>29</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Use Case Description – Chọn ghế</vt:lpstr>
    </vt:vector>
  </TitlesOfParts>
  <Company>OOAD Team</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Description – Chọn ghế</dc:title>
  <dc:creator>Haruki</dc:creator>
  <cp:lastModifiedBy>Tien Nguyen</cp:lastModifiedBy>
  <cp:revision>21</cp:revision>
  <cp:lastPrinted>2015-03-15T17:10:00Z</cp:lastPrinted>
  <dcterms:created xsi:type="dcterms:W3CDTF">2016-03-11T00:23:00Z</dcterms:created>
  <dcterms:modified xsi:type="dcterms:W3CDTF">2025-04-11T09:48:00Z</dcterms:modified>
  <cp:contentStatus>Kiều Tuấn Dũng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TC039235949991</vt:lpwstr>
  </property>
  <property fmtid="{D5CDD505-2E9C-101B-9397-08002B2CF9AE}" pid="3" name="KSOProductBuildVer">
    <vt:lpwstr>1033-12.2.0.20323</vt:lpwstr>
  </property>
  <property fmtid="{D5CDD505-2E9C-101B-9397-08002B2CF9AE}" pid="4" name="ICV">
    <vt:lpwstr>7404ABF7DA834482BE31D754A391EB92_13</vt:lpwstr>
  </property>
</Properties>
</file>